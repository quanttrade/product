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a524e6c6_f840_4a46_b25d_71e189dcce8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a524e6c6_f840_4a46_b25d_71e189dcce87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51743b93_5d59_4f7d_b743_b10da88a77a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51743b93_5d59_4f7d_b743_b10da88a77a5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29981e10_e69e_40cc_ab01_5f4c643bb85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29981e10_e69e_40cc_ab01_5f4c643bb85d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0134aba2_ae3a_4943_9ca4_3ddd04e163e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0134aba2_ae3a_4943_9ca4_3ddd04e163e8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74b82ca5_f7cd_40b6_bcf7_742224608dd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74b82ca5_f7cd_40b6_bcf7_742224608dd9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52eaf019_8de0_4863_8bf0_2930d50cb1b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52eaf019_8de0_4863_8bf0_2930d50cb1b0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a3cf26a7_c866_45b2_81ab_f36284d82f8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a3cf26a7_c866_45b2_81ab_f36284d82f85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df278f00_129a_4257_83d2_639b7ea6f5a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df278f00_129a_4257_83d2_639b7ea6f5af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af95c922_ee6c_45d5_9ac4_a77d62b1490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af95c922_ee6c_45d5_9ac4_a77d62b1490c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09f54dfb_eea9_4ef5_b438_f35accd5e35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09f54dfb_eea9_4ef5_b438_f35accd5e350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5ed6c48e_5b34_4a7e_b62f_feadd51984c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5ed6c48e_5b34_4a7e_b62f_feadd51984cd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61211bef_6524_4f8f_8e8f_b38b80a7410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61211bef_6524_4f8f_8e8f_b38b80a74107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57ce54ba_a072_4f10_9270_e3d8a87ab34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57ce54ba_a072_4f10_9270_e3d8a87ab34c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d839072d_32ec_484d_8a54_3ea03e1d5a8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d839072d_32ec_484d_8a54_3ea03e1d5a83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3335c47c_dd17_45f2_9a71_0be828a7fa7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3335c47c_dd17_45f2_9a71_0be828a7fa7d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e2c16043_ebff_4e38_b509_11e06f31f61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e2c16043_ebff_4e38_b509_11e06f31f612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8da9a83a_0ec2_4d1e_a83b_a22dce3483b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8da9a83a_0ec2_4d1e_a83b_a22dce3483b5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36d152ab_c783_4c46_8c0a_7b00750e8a6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36d152ab_c783_4c46_8c0a_7b00750e8a63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91c102f6_52d1_4879_8d60_189490c2c22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91c102f6_52d1_4879_8d60_189490c2c22a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acb31305_0cfd_4374_bdc7_435f646e8b6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acb31305_0cfd_4374_bdc7_435f646e8b6f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0123d912_5443_4bb7_bf64_eeae22af176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0123d912_5443_4bb7_bf64_eeae22af1760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af927575_6940_40f7_9bb0_032e05186a1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af927575_6940_40f7_9bb0_032e05186a10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a4446942_fea6_4243_9550_35ac6008b9e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a4446942_fea6_4243_9550_35ac6008b9e9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d18af571_98ce_44a8_8ba5_39d473fabb6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d18af571_98ce_44a8_8ba5_39d473fabb6a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5" name="tpc4d9cef7_d5f8_4335_bc67_59b2f1f0858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pc4d9cef7_d5f8_4335_bc67_59b2f1f08588.emf"/>
                  <pic:cNvPicPr preferRelativeResize="0"/>
                </pic:nvPicPr>
                <pic:blipFill>
                  <a:blip r:embed="ImageId2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6" name="tp7083e266_f670_4a82_b3ee_2ceb69e667f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tp7083e266_f670_4a82_b3ee_2ceb69e667fb.emf"/>
                  <pic:cNvPicPr preferRelativeResize="0"/>
                </pic:nvPicPr>
                <pic:blipFill>
                  <a:blip r:embed="ImageId2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7" name="tp063dfb76_a7b3_4df2_b866_7dadbd1279a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tp063dfb76_a7b3_4df2_b866_7dadbd1279a8.emf"/>
                  <pic:cNvPicPr preferRelativeResize="0"/>
                </pic:nvPicPr>
                <pic:blipFill>
                  <a:blip r:embed="ImageId2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8" name="tp638fd033_540b_4730_ad84_0e1df956112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tp638fd033_540b_4730_ad84_0e1df9561123.emf"/>
                  <pic:cNvPicPr preferRelativeResize="0"/>
                </pic:nvPicPr>
                <pic:blipFill>
                  <a:blip r:embed="ImageId2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9" name="tpd20f49e1_c270_4a55_9502_d27e93cb934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tpd20f49e1_c270_4a55_9502_d27e93cb9343.emf"/>
                  <pic:cNvPicPr preferRelativeResize="0"/>
                </pic:nvPicPr>
                <pic:blipFill>
                  <a:blip r:embed="ImageId2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0" name="tp36498291_11bf_4bb1_99d6_fb699b7a1a2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tp36498291_11bf_4bb1_99d6_fb699b7a1a2d.emf"/>
                  <pic:cNvPicPr preferRelativeResize="0"/>
                </pic:nvPicPr>
                <pic:blipFill>
                  <a:blip r:embed="ImageId3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1" name="tp7b31de18_1199_48cb_85f3_781c4420a2f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tp7b31de18_1199_48cb_85f3_781c4420a2fe.emf"/>
                  <pic:cNvPicPr preferRelativeResize="0"/>
                </pic:nvPicPr>
                <pic:blipFill>
                  <a:blip r:embed="ImageId3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2" name="tp77eb2aee_2743_49c7_a703_e4590b46d0c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tp77eb2aee_2743_49c7_a703_e4590b46d0ce.emf"/>
                  <pic:cNvPicPr preferRelativeResize="0"/>
                </pic:nvPicPr>
                <pic:blipFill>
                  <a:blip r:embed="ImageId3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3" name="tpb12e561c_1123_4cc9_93b8_013e88e7420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tpb12e561c_1123_4cc9_93b8_013e88e74202.emf"/>
                  <pic:cNvPicPr preferRelativeResize="0"/>
                </pic:nvPicPr>
                <pic:blipFill>
                  <a:blip r:embed="ImageId3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4" name="tp64cf2140_0e5b_42f5_9253_6c7647430e8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tp64cf2140_0e5b_42f5_9253_6c7647430e86.emf"/>
                  <pic:cNvPicPr preferRelativeResize="0"/>
                </pic:nvPicPr>
                <pic:blipFill>
                  <a:blip r:embed="ImageId3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5" name="tpd549954d_6cea_440c_9037_03461cd7d17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tpd549954d_6cea_440c_9037_03461cd7d175.emf"/>
                  <pic:cNvPicPr preferRelativeResize="0"/>
                </pic:nvPicPr>
                <pic:blipFill>
                  <a:blip r:embed="ImageId3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6" name="tpcb671b17_2d9d_40cf_8956_d4f12e02e93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tpcb671b17_2d9d_40cf_8956_d4f12e02e93d.emf"/>
                  <pic:cNvPicPr preferRelativeResize="0"/>
                </pic:nvPicPr>
                <pic:blipFill>
                  <a:blip r:embed="ImageId3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7" name="tp983a1456_cc5c_4695_9dc2_fb1f8cf2f12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tp983a1456_cc5c_4695_9dc2_fb1f8cf2f121.emf"/>
                  <pic:cNvPicPr preferRelativeResize="0"/>
                </pic:nvPicPr>
                <pic:blipFill>
                  <a:blip r:embed="ImageId3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8" name="tpcc66eec6_1893_463c_94b3_45222f835ca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tpcc66eec6_1893_463c_94b3_45222f835ca1.emf"/>
                  <pic:cNvPicPr preferRelativeResize="0"/>
                </pic:nvPicPr>
                <pic:blipFill>
                  <a:blip r:embed="ImageId3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9" name="tp5e277ec7_5e56_4533_87c4_27c91fee20f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tp5e277ec7_5e56_4533_87c4_27c91fee20f1.emf"/>
                  <pic:cNvPicPr preferRelativeResize="0"/>
                </pic:nvPicPr>
                <pic:blipFill>
                  <a:blip r:embed="ImageId3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0" name="tpfda09e53_a1a3_44e2_b047_210949e45fb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tpfda09e53_a1a3_44e2_b047_210949e45fbe.emf"/>
                  <pic:cNvPicPr preferRelativeResize="0"/>
                </pic:nvPicPr>
                <pic:blipFill>
                  <a:blip r:embed="ImageId4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1" name="tp03ddb09f_fcf3_4663_af2e_251e41cbb48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tp03ddb09f_fcf3_4663_af2e_251e41cbb48f.emf"/>
                  <pic:cNvPicPr preferRelativeResize="0"/>
                </pic:nvPicPr>
                <pic:blipFill>
                  <a:blip r:embed="ImageId4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2" name="tpc3df39ea_02ed_49fc_8410_c5ac8560b48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tpc3df39ea_02ed_49fc_8410_c5ac8560b488.emf"/>
                  <pic:cNvPicPr preferRelativeResize="0"/>
                </pic:nvPicPr>
                <pic:blipFill>
                  <a:blip r:embed="ImageId4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3" name="tp599bace4_f396_40b6_a3c6_0524cac4049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tp599bace4_f396_40b6_a3c6_0524cac40494.emf"/>
                  <pic:cNvPicPr preferRelativeResize="0"/>
                </pic:nvPicPr>
                <pic:blipFill>
                  <a:blip r:embed="ImageId4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4" name="tp9ce925fb_36d1_414a_90f5_ad6ccbec36e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tp9ce925fb_36d1_414a_90f5_ad6ccbec36e6.emf"/>
                  <pic:cNvPicPr preferRelativeResize="0"/>
                </pic:nvPicPr>
                <pic:blipFill>
                  <a:blip r:embed="ImageId4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5" name="tpe4815b8b_847b_4790_aa24_202cdd8725e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tpe4815b8b_847b_4790_aa24_202cdd8725eb.emf"/>
                  <pic:cNvPicPr preferRelativeResize="0"/>
                </pic:nvPicPr>
                <pic:blipFill>
                  <a:blip r:embed="ImageId4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6" name="tpe545fcc1_c4e2_4f5a_aa6c_7aec4e01482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tpe545fcc1_c4e2_4f5a_aa6c_7aec4e014829.emf"/>
                  <pic:cNvPicPr preferRelativeResize="0"/>
                </pic:nvPicPr>
                <pic:blipFill>
                  <a:blip r:embed="ImageId4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7" name="tpe89a71d6_cd71_4274_a134_b6be5b72001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tpe89a71d6_cd71_4274_a134_b6be5b720019.emf"/>
                  <pic:cNvPicPr preferRelativeResize="0"/>
                </pic:nvPicPr>
                <pic:blipFill>
                  <a:blip r:embed="ImageId4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8" name="tpd0b87e20_b306_49b7_b52c_40f6d3517bb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tpd0b87e20_b306_49b7_b52c_40f6d3517bbe.emf"/>
                  <pic:cNvPicPr preferRelativeResize="0"/>
                </pic:nvPicPr>
                <pic:blipFill>
                  <a:blip r:embed="ImageId4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9" name="tp5e97f248_1e57_4a2a_b6e4_e67162b5514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tp5e97f248_1e57_4a2a_b6e4_e67162b5514f.emf"/>
                  <pic:cNvPicPr preferRelativeResize="0"/>
                </pic:nvPicPr>
                <pic:blipFill>
                  <a:blip r:embed="ImageId4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0" name="tpbf736c8f_44f8_4eb3_8ace_0ff6c377da7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tpbf736c8f_44f8_4eb3_8ace_0ff6c377da79.emf"/>
                  <pic:cNvPicPr preferRelativeResize="0"/>
                </pic:nvPicPr>
                <pic:blipFill>
                  <a:blip r:embed="ImageId5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1" name="tpfcd290a0_6d06_4fe3_bfdb_b0a7babd359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tpfcd290a0_6d06_4fe3_bfdb_b0a7babd3595.emf"/>
                  <pic:cNvPicPr preferRelativeResize="0"/>
                </pic:nvPicPr>
                <pic:blipFill>
                  <a:blip r:embed="ImageId5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2" name="tp514b5b2e_5122_4058_8f38_a7a658bc067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tp514b5b2e_5122_4058_8f38_a7a658bc0673.emf"/>
                  <pic:cNvPicPr preferRelativeResize="0"/>
                </pic:nvPicPr>
                <pic:blipFill>
                  <a:blip r:embed="ImageId5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3" name="tpaedd9b57_a57d_4f9d_a38b_667a983cb87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tpaedd9b57_a57d_4f9d_a38b_667a983cb87f.emf"/>
                  <pic:cNvPicPr preferRelativeResize="0"/>
                </pic:nvPicPr>
                <pic:blipFill>
                  <a:blip r:embed="ImageId5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4" name="tpb8797340_29cf_4a4d_acda_2f35b1f78b6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tpb8797340_29cf_4a4d_acda_2f35b1f78b6a.emf"/>
                  <pic:cNvPicPr preferRelativeResize="0"/>
                </pic:nvPicPr>
                <pic:blipFill>
                  <a:blip r:embed="ImageId5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5" name="tp98fd356e_380e_4a50_9b39_78446dc6fb5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tp98fd356e_380e_4a50_9b39_78446dc6fb57.emf"/>
                  <pic:cNvPicPr preferRelativeResize="0"/>
                </pic:nvPicPr>
                <pic:blipFill>
                  <a:blip r:embed="ImageId5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6" name="tp2c4f02e3_00ca_4300_b28c_23078c852bc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tp2c4f02e3_00ca_4300_b28c_23078c852bc4.emf"/>
                  <pic:cNvPicPr preferRelativeResize="0"/>
                </pic:nvPicPr>
                <pic:blipFill>
                  <a:blip r:embed="ImageId5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7" name="tpafb0580f_76f9_4715_acd1_81650b72473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tpafb0580f_76f9_4715_acd1_81650b724732.emf"/>
                  <pic:cNvPicPr preferRelativeResize="0"/>
                </pic:nvPicPr>
                <pic:blipFill>
                  <a:blip r:embed="ImageId5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8" name="tpcdea754e_27af_4661_a029_2736cd08c8c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tpcdea754e_27af_4661_a029_2736cd08c8c8.emf"/>
                  <pic:cNvPicPr preferRelativeResize="0"/>
                </pic:nvPicPr>
                <pic:blipFill>
                  <a:blip r:embed="ImageId5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9" name="tpe4ef4aa2_a867_4070_9036_efe19c04698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tpe4ef4aa2_a867_4070_9036_efe19c046986.emf"/>
                  <pic:cNvPicPr preferRelativeResize="0"/>
                </pic:nvPicPr>
                <pic:blipFill>
                  <a:blip r:embed="ImageId5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0" name="tpeaa9a3b9_ea99_451b_b8a1_7fdcc2fe9a2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tpeaa9a3b9_ea99_451b_b8a1_7fdcc2fe9a24.emf"/>
                  <pic:cNvPicPr preferRelativeResize="0"/>
                </pic:nvPicPr>
                <pic:blipFill>
                  <a:blip r:embed="ImageId6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1" name="tpde1d0746_8818_4d15_aeb1_7c7238dd044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tpde1d0746_8818_4d15_aeb1_7c7238dd0446.emf"/>
                  <pic:cNvPicPr preferRelativeResize="0"/>
                </pic:nvPicPr>
                <pic:blipFill>
                  <a:blip r:embed="ImageId6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2" name="tp54e56f52_48e0_4efd_8700_642b590e0d2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tp54e56f52_48e0_4efd_8700_642b590e0d21.emf"/>
                  <pic:cNvPicPr preferRelativeResize="0"/>
                </pic:nvPicPr>
                <pic:blipFill>
                  <a:blip r:embed="ImageId6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3" name="tp706758c5_1b36_4a02_b273_de24fe5e22b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tp706758c5_1b36_4a02_b273_de24fe5e22b6.emf"/>
                  <pic:cNvPicPr preferRelativeResize="0"/>
                </pic:nvPicPr>
                <pic:blipFill>
                  <a:blip r:embed="ImageId6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4" name="tpf2156609_9964_4319_b1c2_d62caa58aca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tpf2156609_9964_4319_b1c2_d62caa58aca6.emf"/>
                  <pic:cNvPicPr preferRelativeResize="0"/>
                </pic:nvPicPr>
                <pic:blipFill>
                  <a:blip r:embed="ImageId6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5" name="tp617aa651_583c_4845_be34_5229dcd47a3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tp617aa651_583c_4845_be34_5229dcd47a3a.emf"/>
                  <pic:cNvPicPr preferRelativeResize="0"/>
                </pic:nvPicPr>
                <pic:blipFill>
                  <a:blip r:embed="ImageId6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6" name="tpcb921466_ae56_4ca7_adec_cb6eeeb108e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tpcb921466_ae56_4ca7_adec_cb6eeeb108e1.emf"/>
                  <pic:cNvPicPr preferRelativeResize="0"/>
                </pic:nvPicPr>
                <pic:blipFill>
                  <a:blip r:embed="ImageId6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7" name="tp5870549b_480e_4232_a77c_a918e74c76f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tp5870549b_480e_4232_a77c_a918e74c76f9.emf"/>
                  <pic:cNvPicPr preferRelativeResize="0"/>
                </pic:nvPicPr>
                <pic:blipFill>
                  <a:blip r:embed="ImageId6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8" name="tp3dcaf44f_86b0_4d90_b4a4_2b4ec5caffd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tp3dcaf44f_86b0_4d90_b4a4_2b4ec5caffd6.emf"/>
                  <pic:cNvPicPr preferRelativeResize="0"/>
                </pic:nvPicPr>
                <pic:blipFill>
                  <a:blip r:embed="ImageId6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9" name="tp3867a938_a2a5_42a9_9363_6b64a6cbeb0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tp3867a938_a2a5_42a9_9363_6b64a6cbeb05.emf"/>
                  <pic:cNvPicPr preferRelativeResize="0"/>
                </pic:nvPicPr>
                <pic:blipFill>
                  <a:blip r:embed="ImageId6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25" Target="media/image25.emf" Type="http://schemas.openxmlformats.org/officeDocument/2006/relationships/image"/><Relationship Id="ImageId26" Target="media/image26.emf" Type="http://schemas.openxmlformats.org/officeDocument/2006/relationships/image"/><Relationship Id="ImageId27" Target="media/image27.emf" Type="http://schemas.openxmlformats.org/officeDocument/2006/relationships/image"/><Relationship Id="ImageId28" Target="media/image28.emf" Type="http://schemas.openxmlformats.org/officeDocument/2006/relationships/image"/><Relationship Id="ImageId29" Target="media/image29.emf" Type="http://schemas.openxmlformats.org/officeDocument/2006/relationships/image"/><Relationship Id="ImageId3" Target="media/image3.emf" Type="http://schemas.openxmlformats.org/officeDocument/2006/relationships/image"/><Relationship Id="ImageId30" Target="media/image30.emf" Type="http://schemas.openxmlformats.org/officeDocument/2006/relationships/image"/><Relationship Id="ImageId31" Target="media/image31.emf" Type="http://schemas.openxmlformats.org/officeDocument/2006/relationships/image"/><Relationship Id="ImageId32" Target="media/image32.emf" Type="http://schemas.openxmlformats.org/officeDocument/2006/relationships/image"/><Relationship Id="ImageId33" Target="media/image33.emf" Type="http://schemas.openxmlformats.org/officeDocument/2006/relationships/image"/><Relationship Id="ImageId34" Target="media/image34.emf" Type="http://schemas.openxmlformats.org/officeDocument/2006/relationships/image"/><Relationship Id="ImageId35" Target="media/image35.emf" Type="http://schemas.openxmlformats.org/officeDocument/2006/relationships/image"/><Relationship Id="ImageId36" Target="media/image36.emf" Type="http://schemas.openxmlformats.org/officeDocument/2006/relationships/image"/><Relationship Id="ImageId37" Target="media/image37.emf" Type="http://schemas.openxmlformats.org/officeDocument/2006/relationships/image"/><Relationship Id="ImageId38" Target="media/image38.emf" Type="http://schemas.openxmlformats.org/officeDocument/2006/relationships/image"/><Relationship Id="ImageId39" Target="media/image39.emf" Type="http://schemas.openxmlformats.org/officeDocument/2006/relationships/image"/><Relationship Id="ImageId4" Target="media/image4.emf" Type="http://schemas.openxmlformats.org/officeDocument/2006/relationships/image"/><Relationship Id="ImageId40" Target="media/image40.emf" Type="http://schemas.openxmlformats.org/officeDocument/2006/relationships/image"/><Relationship Id="ImageId41" Target="media/image41.emf" Type="http://schemas.openxmlformats.org/officeDocument/2006/relationships/image"/><Relationship Id="ImageId42" Target="media/image42.emf" Type="http://schemas.openxmlformats.org/officeDocument/2006/relationships/image"/><Relationship Id="ImageId43" Target="media/image43.emf" Type="http://schemas.openxmlformats.org/officeDocument/2006/relationships/image"/><Relationship Id="ImageId44" Target="media/image44.emf" Type="http://schemas.openxmlformats.org/officeDocument/2006/relationships/image"/><Relationship Id="ImageId45" Target="media/image45.emf" Type="http://schemas.openxmlformats.org/officeDocument/2006/relationships/image"/><Relationship Id="ImageId46" Target="media/image46.emf" Type="http://schemas.openxmlformats.org/officeDocument/2006/relationships/image"/><Relationship Id="ImageId47" Target="media/image47.emf" Type="http://schemas.openxmlformats.org/officeDocument/2006/relationships/image"/><Relationship Id="ImageId48" Target="media/image48.emf" Type="http://schemas.openxmlformats.org/officeDocument/2006/relationships/image"/><Relationship Id="ImageId49" Target="media/image49.emf" Type="http://schemas.openxmlformats.org/officeDocument/2006/relationships/image"/><Relationship Id="ImageId5" Target="media/image5.emf" Type="http://schemas.openxmlformats.org/officeDocument/2006/relationships/image"/><Relationship Id="ImageId50" Target="media/image50.emf" Type="http://schemas.openxmlformats.org/officeDocument/2006/relationships/image"/><Relationship Id="ImageId51" Target="media/image51.emf" Type="http://schemas.openxmlformats.org/officeDocument/2006/relationships/image"/><Relationship Id="ImageId52" Target="media/image52.emf" Type="http://schemas.openxmlformats.org/officeDocument/2006/relationships/image"/><Relationship Id="ImageId53" Target="media/image53.emf" Type="http://schemas.openxmlformats.org/officeDocument/2006/relationships/image"/><Relationship Id="ImageId54" Target="media/image54.emf" Type="http://schemas.openxmlformats.org/officeDocument/2006/relationships/image"/><Relationship Id="ImageId55" Target="media/image55.emf" Type="http://schemas.openxmlformats.org/officeDocument/2006/relationships/image"/><Relationship Id="ImageId56" Target="media/image56.emf" Type="http://schemas.openxmlformats.org/officeDocument/2006/relationships/image"/><Relationship Id="ImageId57" Target="media/image57.emf" Type="http://schemas.openxmlformats.org/officeDocument/2006/relationships/image"/><Relationship Id="ImageId58" Target="media/image58.emf" Type="http://schemas.openxmlformats.org/officeDocument/2006/relationships/image"/><Relationship Id="ImageId59" Target="media/image59.emf" Type="http://schemas.openxmlformats.org/officeDocument/2006/relationships/image"/><Relationship Id="ImageId6" Target="media/image6.emf" Type="http://schemas.openxmlformats.org/officeDocument/2006/relationships/image"/><Relationship Id="ImageId60" Target="media/image60.emf" Type="http://schemas.openxmlformats.org/officeDocument/2006/relationships/image"/><Relationship Id="ImageId61" Target="media/image61.emf" Type="http://schemas.openxmlformats.org/officeDocument/2006/relationships/image"/><Relationship Id="ImageId62" Target="media/image62.emf" Type="http://schemas.openxmlformats.org/officeDocument/2006/relationships/image"/><Relationship Id="ImageId63" Target="media/image63.emf" Type="http://schemas.openxmlformats.org/officeDocument/2006/relationships/image"/><Relationship Id="ImageId64" Target="media/image64.emf" Type="http://schemas.openxmlformats.org/officeDocument/2006/relationships/image"/><Relationship Id="ImageId65" Target="media/image65.emf" Type="http://schemas.openxmlformats.org/officeDocument/2006/relationships/image"/><Relationship Id="ImageId66" Target="media/image66.emf" Type="http://schemas.openxmlformats.org/officeDocument/2006/relationships/image"/><Relationship Id="ImageId67" Target="media/image67.emf" Type="http://schemas.openxmlformats.org/officeDocument/2006/relationships/image"/><Relationship Id="ImageId68" Target="media/image68.emf" Type="http://schemas.openxmlformats.org/officeDocument/2006/relationships/image"/><Relationship Id="ImageId69" Target="media/image69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