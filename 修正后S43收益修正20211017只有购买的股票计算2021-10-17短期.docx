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08bffa8a_58eb_472b_b204_06e3c880116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08bffa8a_58eb_472b_b204_06e3c880116b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6f92d757_aedd_417d_94d0_ad5a8117640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6f92d757_aedd_417d_94d0_ad5a8117640c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8b26aa76_7719_411e_9e7c_d460d64f44b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8b26aa76_7719_411e_9e7c_d460d64f44b1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44a8b750_74b3_4183_8264_899509658f7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44a8b750_74b3_4183_8264_899509658f7c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6996743a_3ca7_4b33_a908_bd20188db4e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6996743a_3ca7_4b33_a908_bd20188db4e3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b5e61321_bf1c_4615_b372_fcaa08f854e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b5e61321_bf1c_4615_b372_fcaa08f854e0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4fa164f9_96d9_4ceb_a0fa_1952d546d3e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4fa164f9_96d9_4ceb_a0fa_1952d546d3e8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bb86407e_aad8_4bf9_aed7_7b27aef4176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bb86407e_aad8_4bf9_aed7_7b27aef41768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082cec58_ae57_4da5_8d04_198fa391e98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082cec58_ae57_4da5_8d04_198fa391e98d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8e0abecd_7c40_4bb8_b011_b41dd6fcac4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8e0abecd_7c40_4bb8_b011_b41dd6fcac48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a45dde4b_3a71_40ea_bebd_009cd50d740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a45dde4b_3a71_40ea_bebd_009cd50d740f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73123fc1_0c38_45fd_8525_643733ee08a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73123fc1_0c38_45fd_8525_643733ee08af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3" name="tpd9137d4e_193e_4a24_8239_adc9f77a0ee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tpd9137d4e_193e_4a24_8239_adc9f77a0eed.emf"/>
                  <pic:cNvPicPr preferRelativeResize="0"/>
                </pic:nvPicPr>
                <pic:blipFill>
                  <a:blip r:embed="ImageId1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4" name="tp531c2c19_d722_4656_9ea7_159ee9c189d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tp531c2c19_d722_4656_9ea7_159ee9c189d7.emf"/>
                  <pic:cNvPicPr preferRelativeResize="0"/>
                </pic:nvPicPr>
                <pic:blipFill>
                  <a:blip r:embed="ImageId1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5" name="tp62533abd_55f8_4872_8628_f8e495d91bc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p62533abd_55f8_4872_8628_f8e495d91bc7.emf"/>
                  <pic:cNvPicPr preferRelativeResize="0"/>
                </pic:nvPicPr>
                <pic:blipFill>
                  <a:blip r:embed="ImageId1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6" name="tp686041b8_89f8_420a_8d5b_b0ed5ad5571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p686041b8_89f8_420a_8d5b_b0ed5ad5571d.emf"/>
                  <pic:cNvPicPr preferRelativeResize="0"/>
                </pic:nvPicPr>
                <pic:blipFill>
                  <a:blip r:embed="ImageId1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7" name="tp9db3d899_e58d_4e8b_a850_c189de3256e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p9db3d899_e58d_4e8b_a850_c189de3256e4.emf"/>
                  <pic:cNvPicPr preferRelativeResize="0"/>
                </pic:nvPicPr>
                <pic:blipFill>
                  <a:blip r:embed="ImageId1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8" name="tp6f4ed8cc_cd8a_4ecd_9a18_4839c92dd1c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tp6f4ed8cc_cd8a_4ecd_9a18_4839c92dd1ce.emf"/>
                  <pic:cNvPicPr preferRelativeResize="0"/>
                </pic:nvPicPr>
                <pic:blipFill>
                  <a:blip r:embed="ImageId1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9" name="tpd4bf225a_384f_4976_a211_2cff0eea2c2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pd4bf225a_384f_4976_a211_2cff0eea2c25.emf"/>
                  <pic:cNvPicPr preferRelativeResize="0"/>
                </pic:nvPicPr>
                <pic:blipFill>
                  <a:blip r:embed="ImageId1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0" name="tp99b26e7c_fd16_468c_8bd7_9a6aaaf7645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p99b26e7c_fd16_468c_8bd7_9a6aaaf7645c.emf"/>
                  <pic:cNvPicPr preferRelativeResize="0"/>
                </pic:nvPicPr>
                <pic:blipFill>
                  <a:blip r:embed="ImageId2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1" name="tp62311c6f_b917_4b01_89e0_fa4a5a8031b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tp62311c6f_b917_4b01_89e0_fa4a5a8031b4.emf"/>
                  <pic:cNvPicPr preferRelativeResize="0"/>
                </pic:nvPicPr>
                <pic:blipFill>
                  <a:blip r:embed="ImageId2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2" name="tp0c49a628_8ef6_451e_8e99_761b4f65cb4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tp0c49a628_8ef6_451e_8e99_761b4f65cb44.emf"/>
                  <pic:cNvPicPr preferRelativeResize="0"/>
                </pic:nvPicPr>
                <pic:blipFill>
                  <a:blip r:embed="ImageId2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3" name="tp8e08241c_95da_4c24_a42b_3b770c2a097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tp8e08241c_95da_4c24_a42b_3b770c2a097b.emf"/>
                  <pic:cNvPicPr preferRelativeResize="0"/>
                </pic:nvPicPr>
                <pic:blipFill>
                  <a:blip r:embed="ImageId2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4" name="tp5286a8b3_bd96_4ad2_ac72_d56a58c796b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tp5286a8b3_bd96_4ad2_ac72_d56a58c796b1.emf"/>
                  <pic:cNvPicPr preferRelativeResize="0"/>
                </pic:nvPicPr>
                <pic:blipFill>
                  <a:blip r:embed="ImageId2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5" name="tp7c50fd90_177b_47dc_8489_c9e3ddabb86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tp7c50fd90_177b_47dc_8489_c9e3ddabb86a.emf"/>
                  <pic:cNvPicPr preferRelativeResize="0"/>
                </pic:nvPicPr>
                <pic:blipFill>
                  <a:blip r:embed="ImageId2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6" name="tp2d1244e5_4584_4fa8_b615_98bb8c1f1fb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tp2d1244e5_4584_4fa8_b615_98bb8c1f1fbc.emf"/>
                  <pic:cNvPicPr preferRelativeResize="0"/>
                </pic:nvPicPr>
                <pic:blipFill>
                  <a:blip r:embed="ImageId2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7" name="tp60229fb8_acab_4b2e_9c4c_cf8df91714c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tp60229fb8_acab_4b2e_9c4c_cf8df91714c5.emf"/>
                  <pic:cNvPicPr preferRelativeResize="0"/>
                </pic:nvPicPr>
                <pic:blipFill>
                  <a:blip r:embed="ImageId2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8" name="tpb5551cc8_12cf_419c_bd72_ee236ccc63b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tpb5551cc8_12cf_419c_bd72_ee236ccc63b0.emf"/>
                  <pic:cNvPicPr preferRelativeResize="0"/>
                </pic:nvPicPr>
                <pic:blipFill>
                  <a:blip r:embed="ImageId2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9" name="tp656ced39_783e_4f10_bf94_1f359127576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tp656ced39_783e_4f10_bf94_1f3591275762.emf"/>
                  <pic:cNvPicPr preferRelativeResize="0"/>
                </pic:nvPicPr>
                <pic:blipFill>
                  <a:blip r:embed="ImageId2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0" name="tpbdc04765_1482_48b5_aee9_24c34775076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tpbdc04765_1482_48b5_aee9_24c347750768.emf"/>
                  <pic:cNvPicPr preferRelativeResize="0"/>
                </pic:nvPicPr>
                <pic:blipFill>
                  <a:blip r:embed="ImageId3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1" name="tp5765b1e9_d691_42bd_8d3c_31e488b70c5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tp5765b1e9_d691_42bd_8d3c_31e488b70c5e.emf"/>
                  <pic:cNvPicPr preferRelativeResize="0"/>
                </pic:nvPicPr>
                <pic:blipFill>
                  <a:blip r:embed="ImageId3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2" name="tp7e32c62a_6d6e_4f14_9671_b6f5785cbb6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tp7e32c62a_6d6e_4f14_9671_b6f5785cbb67.emf"/>
                  <pic:cNvPicPr preferRelativeResize="0"/>
                </pic:nvPicPr>
                <pic:blipFill>
                  <a:blip r:embed="ImageId3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3" name="tp6d22c6b5_8ec4_4000_835e_dc6322be580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tp6d22c6b5_8ec4_4000_835e_dc6322be5800.emf"/>
                  <pic:cNvPicPr preferRelativeResize="0"/>
                </pic:nvPicPr>
                <pic:blipFill>
                  <a:blip r:embed="ImageId3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4" name="tp0f312338_9fce_4715_9b66_e52b666b461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tp0f312338_9fce_4715_9b66_e52b666b461a.emf"/>
                  <pic:cNvPicPr preferRelativeResize="0"/>
                </pic:nvPicPr>
                <pic:blipFill>
                  <a:blip r:embed="ImageId3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5" name="tpc90e2bb4_c38c_4006_833b_ccc6d4cad94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tpc90e2bb4_c38c_4006_833b_ccc6d4cad948.emf"/>
                  <pic:cNvPicPr preferRelativeResize="0"/>
                </pic:nvPicPr>
                <pic:blipFill>
                  <a:blip r:embed="ImageId3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6" name="tp2c98d36e_50b0_4035_815f_223db7df3a4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tp2c98d36e_50b0_4035_815f_223db7df3a4e.emf"/>
                  <pic:cNvPicPr preferRelativeResize="0"/>
                </pic:nvPicPr>
                <pic:blipFill>
                  <a:blip r:embed="ImageId3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7" name="tp95a13a7f_7c3f_4b23_a5ab_db26d0ff111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tp95a13a7f_7c3f_4b23_a5ab_db26d0ff1115.emf"/>
                  <pic:cNvPicPr preferRelativeResize="0"/>
                </pic:nvPicPr>
                <pic:blipFill>
                  <a:blip r:embed="ImageId3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8" name="tp0ca54586_735c_4122_be2b_f467e2eb4dc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tp0ca54586_735c_4122_be2b_f467e2eb4dc4.emf"/>
                  <pic:cNvPicPr preferRelativeResize="0"/>
                </pic:nvPicPr>
                <pic:blipFill>
                  <a:blip r:embed="ImageId3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9" name="tpb2082bdb_47a3_44e4_90a3_6409e367117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tpb2082bdb_47a3_44e4_90a3_6409e367117f.emf"/>
                  <pic:cNvPicPr preferRelativeResize="0"/>
                </pic:nvPicPr>
                <pic:blipFill>
                  <a:blip r:embed="ImageId3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0" name="tpc8876131_3f1e_456f_b660_bcdad86bee5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tpc8876131_3f1e_456f_b660_bcdad86bee5c.emf"/>
                  <pic:cNvPicPr preferRelativeResize="0"/>
                </pic:nvPicPr>
                <pic:blipFill>
                  <a:blip r:embed="ImageId4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1" name="tpa5ca4605_0406_4043_b262_3f9e02c3000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tpa5ca4605_0406_4043_b262_3f9e02c30008.emf"/>
                  <pic:cNvPicPr preferRelativeResize="0"/>
                </pic:nvPicPr>
                <pic:blipFill>
                  <a:blip r:embed="ImageId4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2" name="tpcb77a213_d889_485d_91cb_631f6ded4c4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tpcb77a213_d889_485d_91cb_631f6ded4c4a.emf"/>
                  <pic:cNvPicPr preferRelativeResize="0"/>
                </pic:nvPicPr>
                <pic:blipFill>
                  <a:blip r:embed="ImageId4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3" name="tp9df5b5c5_4283_49cd_a77f_d859e9697af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tp9df5b5c5_4283_49cd_a77f_d859e9697af2.emf"/>
                  <pic:cNvPicPr preferRelativeResize="0"/>
                </pic:nvPicPr>
                <pic:blipFill>
                  <a:blip r:embed="ImageId4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4" name="tpa1c10f4a_f73d_455c_9a8b_bdc7abe0aa9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tpa1c10f4a_f73d_455c_9a8b_bdc7abe0aa97.emf"/>
                  <pic:cNvPicPr preferRelativeResize="0"/>
                </pic:nvPicPr>
                <pic:blipFill>
                  <a:blip r:embed="ImageId4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5" name="tpad196b4c_d70b_4ab8_93dc_6fbdbacd0a2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tpad196b4c_d70b_4ab8_93dc_6fbdbacd0a25.emf"/>
                  <pic:cNvPicPr preferRelativeResize="0"/>
                </pic:nvPicPr>
                <pic:blipFill>
                  <a:blip r:embed="ImageId4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6" name="tpb7a77055_26d6_4dde_ac1d_de282236dab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tpb7a77055_26d6_4dde_ac1d_de282236dabf.emf"/>
                  <pic:cNvPicPr preferRelativeResize="0"/>
                </pic:nvPicPr>
                <pic:blipFill>
                  <a:blip r:embed="ImageId4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7" name="tp466be6b0_f660_4a09_9279_20105b88d87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tp466be6b0_f660_4a09_9279_20105b88d87b.emf"/>
                  <pic:cNvPicPr preferRelativeResize="0"/>
                </pic:nvPicPr>
                <pic:blipFill>
                  <a:blip r:embed="ImageId4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8" name="tpaec22552_0abd_48e2_bd8c_5ca1f13a894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tpaec22552_0abd_48e2_bd8c_5ca1f13a894c.emf"/>
                  <pic:cNvPicPr preferRelativeResize="0"/>
                </pic:nvPicPr>
                <pic:blipFill>
                  <a:blip r:embed="ImageId4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9" name="tp69d7b6dd_3ab0_4400_9937_fb338d8fe03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tp69d7b6dd_3ab0_4400_9937_fb338d8fe038.emf"/>
                  <pic:cNvPicPr preferRelativeResize="0"/>
                </pic:nvPicPr>
                <pic:blipFill>
                  <a:blip r:embed="ImageId4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0" name="tpb7287d7c_d9f7_4a3e_b1be_9c99923e33f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tpb7287d7c_d9f7_4a3e_b1be_9c99923e33fe.emf"/>
                  <pic:cNvPicPr preferRelativeResize="0"/>
                </pic:nvPicPr>
                <pic:blipFill>
                  <a:blip r:embed="ImageId5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1" name="tp57eba22d_8e21_4e0d_a7b4_f8e4b589c4b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tp57eba22d_8e21_4e0d_a7b4_f8e4b589c4bc.emf"/>
                  <pic:cNvPicPr preferRelativeResize="0"/>
                </pic:nvPicPr>
                <pic:blipFill>
                  <a:blip r:embed="ImageId5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2" name="tpb277b297_7b9b_4b19_9742_6d79815355c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tpb277b297_7b9b_4b19_9742_6d79815355cc.emf"/>
                  <pic:cNvPicPr preferRelativeResize="0"/>
                </pic:nvPicPr>
                <pic:blipFill>
                  <a:blip r:embed="ImageId5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3" name="tpfa4d0ec5_c886_42a3_8974_f11efc5338f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tpfa4d0ec5_c886_42a3_8974_f11efc5338f3.emf"/>
                  <pic:cNvPicPr preferRelativeResize="0"/>
                </pic:nvPicPr>
                <pic:blipFill>
                  <a:blip r:embed="ImageId5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4" name="tp54273340_0f63_45f3_ac47_cdad97b864a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tp54273340_0f63_45f3_ac47_cdad97b864a5.emf"/>
                  <pic:cNvPicPr preferRelativeResize="0"/>
                </pic:nvPicPr>
                <pic:blipFill>
                  <a:blip r:embed="ImageId5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5" name="tpd83074fe_5c47_4d65_8ebb_bf35ec4e972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tpd83074fe_5c47_4d65_8ebb_bf35ec4e9725.emf"/>
                  <pic:cNvPicPr preferRelativeResize="0"/>
                </pic:nvPicPr>
                <pic:blipFill>
                  <a:blip r:embed="ImageId5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6" name="tp69e10db3_262b_41d5_b78c_2ead2936bfa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tp69e10db3_262b_41d5_b78c_2ead2936bfa4.emf"/>
                  <pic:cNvPicPr preferRelativeResize="0"/>
                </pic:nvPicPr>
                <pic:blipFill>
                  <a:blip r:embed="ImageId5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7" name="tpfb4389aa_8bfd_4cfe_a6d2_a7ed54dc5d7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tpfb4389aa_8bfd_4cfe_a6d2_a7ed54dc5d78.emf"/>
                  <pic:cNvPicPr preferRelativeResize="0"/>
                </pic:nvPicPr>
                <pic:blipFill>
                  <a:blip r:embed="ImageId5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8" name="tpb105edff_e20c_4ffb_8539_194cea8cdb2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tpb105edff_e20c_4ffb_8539_194cea8cdb28.emf"/>
                  <pic:cNvPicPr preferRelativeResize="0"/>
                </pic:nvPicPr>
                <pic:blipFill>
                  <a:blip r:embed="ImageId5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9" name="tpd1bd2009_0a48_42b3_af52_3d4da1281b4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tpd1bd2009_0a48_42b3_af52_3d4da1281b45.emf"/>
                  <pic:cNvPicPr preferRelativeResize="0"/>
                </pic:nvPicPr>
                <pic:blipFill>
                  <a:blip r:embed="ImageId5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0" name="tp4708211a_df39_4d68_a400_2b7eba063ce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tp4708211a_df39_4d68_a400_2b7eba063ce7.emf"/>
                  <pic:cNvPicPr preferRelativeResize="0"/>
                </pic:nvPicPr>
                <pic:blipFill>
                  <a:blip r:embed="ImageId6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1" name="tpdf7057cb_4258_4dc6_9b9c_ec1a9da8830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tpdf7057cb_4258_4dc6_9b9c_ec1a9da88307.emf"/>
                  <pic:cNvPicPr preferRelativeResize="0"/>
                </pic:nvPicPr>
                <pic:blipFill>
                  <a:blip r:embed="ImageId6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2" name="tp46a23333_1425_4c3d_93d2_3f802fc07ad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tp46a23333_1425_4c3d_93d2_3f802fc07ad9.emf"/>
                  <pic:cNvPicPr preferRelativeResize="0"/>
                </pic:nvPicPr>
                <pic:blipFill>
                  <a:blip r:embed="ImageId6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3" name="tpb89910de_0818_4d2d_b521_b09360b46a6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tpb89910de_0818_4d2d_b521_b09360b46a6e.emf"/>
                  <pic:cNvPicPr preferRelativeResize="0"/>
                </pic:nvPicPr>
                <pic:blipFill>
                  <a:blip r:embed="ImageId6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4" name="tpbb97cd7f_daa9_4384_b553_a09a59104ad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tpbb97cd7f_daa9_4384_b553_a09a59104ada.emf"/>
                  <pic:cNvPicPr preferRelativeResize="0"/>
                </pic:nvPicPr>
                <pic:blipFill>
                  <a:blip r:embed="ImageId6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5" name="tpbede0d54_24a4_420b_9901_17beaa7703a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tpbede0d54_24a4_420b_9901_17beaa7703a7.emf"/>
                  <pic:cNvPicPr preferRelativeResize="0"/>
                </pic:nvPicPr>
                <pic:blipFill>
                  <a:blip r:embed="ImageId6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6" name="tp3babfcf5_31be_4523_808f_ec594dd9915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tp3babfcf5_31be_4523_808f_ec594dd9915c.emf"/>
                  <pic:cNvPicPr preferRelativeResize="0"/>
                </pic:nvPicPr>
                <pic:blipFill>
                  <a:blip r:embed="ImageId6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7" name="tp7a6be486_57ff_45fb_9125_727531154bf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tp7a6be486_57ff_45fb_9125_727531154bf4.emf"/>
                  <pic:cNvPicPr preferRelativeResize="0"/>
                </pic:nvPicPr>
                <pic:blipFill>
                  <a:blip r:embed="ImageId6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8" name="tp73c3982c_cee4_4da0_a8b8_3efd67a7123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tp73c3982c_cee4_4da0_a8b8_3efd67a71234.emf"/>
                  <pic:cNvPicPr preferRelativeResize="0"/>
                </pic:nvPicPr>
                <pic:blipFill>
                  <a:blip r:embed="ImageId6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9" name="tpc8aed78e_68de_4071_8bd2_3da24887c9b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tpc8aed78e_68de_4071_8bd2_3da24887c9ba.emf"/>
                  <pic:cNvPicPr preferRelativeResize="0"/>
                </pic:nvPicPr>
                <pic:blipFill>
                  <a:blip r:embed="ImageId6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13" Target="media/image13.emf" Type="http://schemas.openxmlformats.org/officeDocument/2006/relationships/image"/><Relationship Id="ImageId14" Target="media/image14.emf" Type="http://schemas.openxmlformats.org/officeDocument/2006/relationships/image"/><Relationship Id="ImageId15" Target="media/image15.emf" Type="http://schemas.openxmlformats.org/officeDocument/2006/relationships/image"/><Relationship Id="ImageId16" Target="media/image16.emf" Type="http://schemas.openxmlformats.org/officeDocument/2006/relationships/image"/><Relationship Id="ImageId17" Target="media/image17.emf" Type="http://schemas.openxmlformats.org/officeDocument/2006/relationships/image"/><Relationship Id="ImageId18" Target="media/image18.emf" Type="http://schemas.openxmlformats.org/officeDocument/2006/relationships/image"/><Relationship Id="ImageId19" Target="media/image19.emf" Type="http://schemas.openxmlformats.org/officeDocument/2006/relationships/image"/><Relationship Id="ImageId2" Target="media/image2.emf" Type="http://schemas.openxmlformats.org/officeDocument/2006/relationships/image"/><Relationship Id="ImageId20" Target="media/image20.emf" Type="http://schemas.openxmlformats.org/officeDocument/2006/relationships/image"/><Relationship Id="ImageId21" Target="media/image21.emf" Type="http://schemas.openxmlformats.org/officeDocument/2006/relationships/image"/><Relationship Id="ImageId22" Target="media/image22.emf" Type="http://schemas.openxmlformats.org/officeDocument/2006/relationships/image"/><Relationship Id="ImageId23" Target="media/image23.emf" Type="http://schemas.openxmlformats.org/officeDocument/2006/relationships/image"/><Relationship Id="ImageId24" Target="media/image24.emf" Type="http://schemas.openxmlformats.org/officeDocument/2006/relationships/image"/><Relationship Id="ImageId25" Target="media/image25.emf" Type="http://schemas.openxmlformats.org/officeDocument/2006/relationships/image"/><Relationship Id="ImageId26" Target="media/image26.emf" Type="http://schemas.openxmlformats.org/officeDocument/2006/relationships/image"/><Relationship Id="ImageId27" Target="media/image27.emf" Type="http://schemas.openxmlformats.org/officeDocument/2006/relationships/image"/><Relationship Id="ImageId28" Target="media/image28.emf" Type="http://schemas.openxmlformats.org/officeDocument/2006/relationships/image"/><Relationship Id="ImageId29" Target="media/image29.emf" Type="http://schemas.openxmlformats.org/officeDocument/2006/relationships/image"/><Relationship Id="ImageId3" Target="media/image3.emf" Type="http://schemas.openxmlformats.org/officeDocument/2006/relationships/image"/><Relationship Id="ImageId30" Target="media/image30.emf" Type="http://schemas.openxmlformats.org/officeDocument/2006/relationships/image"/><Relationship Id="ImageId31" Target="media/image31.emf" Type="http://schemas.openxmlformats.org/officeDocument/2006/relationships/image"/><Relationship Id="ImageId32" Target="media/image32.emf" Type="http://schemas.openxmlformats.org/officeDocument/2006/relationships/image"/><Relationship Id="ImageId33" Target="media/image33.emf" Type="http://schemas.openxmlformats.org/officeDocument/2006/relationships/image"/><Relationship Id="ImageId34" Target="media/image34.emf" Type="http://schemas.openxmlformats.org/officeDocument/2006/relationships/image"/><Relationship Id="ImageId35" Target="media/image35.emf" Type="http://schemas.openxmlformats.org/officeDocument/2006/relationships/image"/><Relationship Id="ImageId36" Target="media/image36.emf" Type="http://schemas.openxmlformats.org/officeDocument/2006/relationships/image"/><Relationship Id="ImageId37" Target="media/image37.emf" Type="http://schemas.openxmlformats.org/officeDocument/2006/relationships/image"/><Relationship Id="ImageId38" Target="media/image38.emf" Type="http://schemas.openxmlformats.org/officeDocument/2006/relationships/image"/><Relationship Id="ImageId39" Target="media/image39.emf" Type="http://schemas.openxmlformats.org/officeDocument/2006/relationships/image"/><Relationship Id="ImageId4" Target="media/image4.emf" Type="http://schemas.openxmlformats.org/officeDocument/2006/relationships/image"/><Relationship Id="ImageId40" Target="media/image40.emf" Type="http://schemas.openxmlformats.org/officeDocument/2006/relationships/image"/><Relationship Id="ImageId41" Target="media/image41.emf" Type="http://schemas.openxmlformats.org/officeDocument/2006/relationships/image"/><Relationship Id="ImageId42" Target="media/image42.emf" Type="http://schemas.openxmlformats.org/officeDocument/2006/relationships/image"/><Relationship Id="ImageId43" Target="media/image43.emf" Type="http://schemas.openxmlformats.org/officeDocument/2006/relationships/image"/><Relationship Id="ImageId44" Target="media/image44.emf" Type="http://schemas.openxmlformats.org/officeDocument/2006/relationships/image"/><Relationship Id="ImageId45" Target="media/image45.emf" Type="http://schemas.openxmlformats.org/officeDocument/2006/relationships/image"/><Relationship Id="ImageId46" Target="media/image46.emf" Type="http://schemas.openxmlformats.org/officeDocument/2006/relationships/image"/><Relationship Id="ImageId47" Target="media/image47.emf" Type="http://schemas.openxmlformats.org/officeDocument/2006/relationships/image"/><Relationship Id="ImageId48" Target="media/image48.emf" Type="http://schemas.openxmlformats.org/officeDocument/2006/relationships/image"/><Relationship Id="ImageId49" Target="media/image49.emf" Type="http://schemas.openxmlformats.org/officeDocument/2006/relationships/image"/><Relationship Id="ImageId5" Target="media/image5.emf" Type="http://schemas.openxmlformats.org/officeDocument/2006/relationships/image"/><Relationship Id="ImageId50" Target="media/image50.emf" Type="http://schemas.openxmlformats.org/officeDocument/2006/relationships/image"/><Relationship Id="ImageId51" Target="media/image51.emf" Type="http://schemas.openxmlformats.org/officeDocument/2006/relationships/image"/><Relationship Id="ImageId52" Target="media/image52.emf" Type="http://schemas.openxmlformats.org/officeDocument/2006/relationships/image"/><Relationship Id="ImageId53" Target="media/image53.emf" Type="http://schemas.openxmlformats.org/officeDocument/2006/relationships/image"/><Relationship Id="ImageId54" Target="media/image54.emf" Type="http://schemas.openxmlformats.org/officeDocument/2006/relationships/image"/><Relationship Id="ImageId55" Target="media/image55.emf" Type="http://schemas.openxmlformats.org/officeDocument/2006/relationships/image"/><Relationship Id="ImageId56" Target="media/image56.emf" Type="http://schemas.openxmlformats.org/officeDocument/2006/relationships/image"/><Relationship Id="ImageId57" Target="media/image57.emf" Type="http://schemas.openxmlformats.org/officeDocument/2006/relationships/image"/><Relationship Id="ImageId58" Target="media/image58.emf" Type="http://schemas.openxmlformats.org/officeDocument/2006/relationships/image"/><Relationship Id="ImageId59" Target="media/image59.emf" Type="http://schemas.openxmlformats.org/officeDocument/2006/relationships/image"/><Relationship Id="ImageId6" Target="media/image6.emf" Type="http://schemas.openxmlformats.org/officeDocument/2006/relationships/image"/><Relationship Id="ImageId60" Target="media/image60.emf" Type="http://schemas.openxmlformats.org/officeDocument/2006/relationships/image"/><Relationship Id="ImageId61" Target="media/image61.emf" Type="http://schemas.openxmlformats.org/officeDocument/2006/relationships/image"/><Relationship Id="ImageId62" Target="media/image62.emf" Type="http://schemas.openxmlformats.org/officeDocument/2006/relationships/image"/><Relationship Id="ImageId63" Target="media/image63.emf" Type="http://schemas.openxmlformats.org/officeDocument/2006/relationships/image"/><Relationship Id="ImageId64" Target="media/image64.emf" Type="http://schemas.openxmlformats.org/officeDocument/2006/relationships/image"/><Relationship Id="ImageId65" Target="media/image65.emf" Type="http://schemas.openxmlformats.org/officeDocument/2006/relationships/image"/><Relationship Id="ImageId66" Target="media/image66.emf" Type="http://schemas.openxmlformats.org/officeDocument/2006/relationships/image"/><Relationship Id="ImageId67" Target="media/image67.emf" Type="http://schemas.openxmlformats.org/officeDocument/2006/relationships/image"/><Relationship Id="ImageId68" Target="media/image68.emf" Type="http://schemas.openxmlformats.org/officeDocument/2006/relationships/image"/><Relationship Id="ImageId69" Target="media/image69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