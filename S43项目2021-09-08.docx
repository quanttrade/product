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2a7066da_c606_4f71_b48e_2836c045ccf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2a7066da_c606_4f71_b48e_2836c045ccf9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5d5c2497_661d_4c62_bcc6_ec32f163397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5d5c2497_661d_4c62_bcc6_ec32f1633974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57c4c5b7_11ed_440d_8eda_3196e71dfb2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57c4c5b7_11ed_440d_8eda_3196e71dfb24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450e4a92_7afe_40ed_bfae_38bd2d03c12a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450e4a92_7afe_40ed_bfae_38bd2d03c12a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9bb6dfd5_ff44_413f_8134_593a89972c6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9bb6dfd5_ff44_413f_8134_593a89972c60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392ba0f7_49e8_461b_b4e5_78c39d29f4c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392ba0f7_49e8_461b_b4e5_78c39d29f4c1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56b9d590_75a9_4723_9f73_f11a8517352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56b9d590_75a9_4723_9f73_f11a85173520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4de798a4_f1fd_4ef7_a70c_4ef4bdd4ebe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4de798a4_f1fd_4ef7_a70c_4ef4bdd4ebe6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6d600301_0a69_4d97_b1fb_7c9645b2c242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6d600301_0a69_4d97_b1fb_7c9645b2c242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c3321752_4328_4b71_9059_48a5a08b0d6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c3321752_4328_4b71_9059_48a5a08b0d60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1" name="tpf50d9df2_7c19_497c_8ebd_73a0c48e715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tpf50d9df2_7c19_497c_8ebd_73a0c48e7158.emf"/>
                  <pic:cNvPicPr preferRelativeResize="0"/>
                </pic:nvPicPr>
                <pic:blipFill>
                  <a:blip r:embed="ImageId1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2" name="tpe6a7e3a0_dbfd_4d70_8d0b_1b1fb794124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tpe6a7e3a0_dbfd_4d70_8d0b_1b1fb7941246.emf"/>
                  <pic:cNvPicPr preferRelativeResize="0"/>
                </pic:nvPicPr>
                <pic:blipFill>
                  <a:blip r:embed="ImageId1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3" name="tp6d80c661_d3b0_4636_b06f_485ea471be81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tp6d80c661_d3b0_4636_b06f_485ea471be81.emf"/>
                  <pic:cNvPicPr preferRelativeResize="0"/>
                </pic:nvPicPr>
                <pic:blipFill>
                  <a:blip r:embed="ImageId1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4" name="tp1b665777_2859_434b_9ad0_190e32bb6214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tp1b665777_2859_434b_9ad0_190e32bb6214.emf"/>
                  <pic:cNvPicPr preferRelativeResize="0"/>
                </pic:nvPicPr>
                <pic:blipFill>
                  <a:blip r:embed="ImageId1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5" name="tp2c9dc950_c7f4_4f47_bb9a_dbb106b9a2a5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tp2c9dc950_c7f4_4f47_bb9a_dbb106b9a2a5.emf"/>
                  <pic:cNvPicPr preferRelativeResize="0"/>
                </pic:nvPicPr>
                <pic:blipFill>
                  <a:blip r:embed="ImageId1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6" name="tp87c55a5d_fcff_4adc_9478_b66ee61c562b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tp87c55a5d_fcff_4adc_9478_b66ee61c562b.emf"/>
                  <pic:cNvPicPr preferRelativeResize="0"/>
                </pic:nvPicPr>
                <pic:blipFill>
                  <a:blip r:embed="ImageId1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7" name="tp17675ff9_e3e6_43f4_93a3_a78dd336b9ce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tp17675ff9_e3e6_43f4_93a3_a78dd336b9ce.emf"/>
                  <pic:cNvPicPr preferRelativeResize="0"/>
                </pic:nvPicPr>
                <pic:blipFill>
                  <a:blip r:embed="ImageId1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8" name="tp002aa595_95f8_41e5_9b00_a447472d307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tp002aa595_95f8_41e5_9b00_a447472d3078.emf"/>
                  <pic:cNvPicPr preferRelativeResize="0"/>
                </pic:nvPicPr>
                <pic:blipFill>
                  <a:blip r:embed="ImageId1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9" name="tp67733c71_69fa_4531_98e3_044be952dc6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tp67733c71_69fa_4531_98e3_044be952dc69.emf"/>
                  <pic:cNvPicPr preferRelativeResize="0"/>
                </pic:nvPicPr>
                <pic:blipFill>
                  <a:blip r:embed="ImageId1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0" name="tp92fd5218_782d_435c_a981_0198949c20a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tp92fd5218_782d_435c_a981_0198949c20a6.emf"/>
                  <pic:cNvPicPr preferRelativeResize="0"/>
                </pic:nvPicPr>
                <pic:blipFill>
                  <a:blip r:embed="ImageId2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1" name="tp908b6915_334b_444f_8814_34db5ea7f46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tp908b6915_334b_444f_8814_34db5ea7f460.emf"/>
                  <pic:cNvPicPr preferRelativeResize="0"/>
                </pic:nvPicPr>
                <pic:blipFill>
                  <a:blip r:embed="ImageId2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2" name="tpe7b1287f_84b3_4ad4_a6c5_6270fabc102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tpe7b1287f_84b3_4ad4_a6c5_6270fabc102f.emf"/>
                  <pic:cNvPicPr preferRelativeResize="0"/>
                </pic:nvPicPr>
                <pic:blipFill>
                  <a:blip r:embed="ImageId2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3" name="tp9317721e_db76_43dd_a17b_bc0eaebba20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tp9317721e_db76_43dd_a17b_bc0eaebba209.emf"/>
                  <pic:cNvPicPr preferRelativeResize="0"/>
                </pic:nvPicPr>
                <pic:blipFill>
                  <a:blip r:embed="ImageId2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11" Target="media/image11.emf" Type="http://schemas.openxmlformats.org/officeDocument/2006/relationships/image"/><Relationship Id="ImageId12" Target="media/image12.emf" Type="http://schemas.openxmlformats.org/officeDocument/2006/relationships/image"/><Relationship Id="ImageId13" Target="media/image13.emf" Type="http://schemas.openxmlformats.org/officeDocument/2006/relationships/image"/><Relationship Id="ImageId14" Target="media/image14.emf" Type="http://schemas.openxmlformats.org/officeDocument/2006/relationships/image"/><Relationship Id="ImageId15" Target="media/image15.emf" Type="http://schemas.openxmlformats.org/officeDocument/2006/relationships/image"/><Relationship Id="ImageId16" Target="media/image16.emf" Type="http://schemas.openxmlformats.org/officeDocument/2006/relationships/image"/><Relationship Id="ImageId17" Target="media/image17.emf" Type="http://schemas.openxmlformats.org/officeDocument/2006/relationships/image"/><Relationship Id="ImageId18" Target="media/image18.emf" Type="http://schemas.openxmlformats.org/officeDocument/2006/relationships/image"/><Relationship Id="ImageId19" Target="media/image19.emf" Type="http://schemas.openxmlformats.org/officeDocument/2006/relationships/image"/><Relationship Id="ImageId2" Target="media/image2.emf" Type="http://schemas.openxmlformats.org/officeDocument/2006/relationships/image"/><Relationship Id="ImageId20" Target="media/image20.emf" Type="http://schemas.openxmlformats.org/officeDocument/2006/relationships/image"/><Relationship Id="ImageId21" Target="media/image21.emf" Type="http://schemas.openxmlformats.org/officeDocument/2006/relationships/image"/><Relationship Id="ImageId22" Target="media/image22.emf" Type="http://schemas.openxmlformats.org/officeDocument/2006/relationships/image"/><Relationship Id="ImageId23" Target="media/image23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ImageId5" Target="media/image5.emf" Type="http://schemas.openxmlformats.org/officeDocument/2006/relationships/image"/><Relationship Id="ImageId6" Target="media/image6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