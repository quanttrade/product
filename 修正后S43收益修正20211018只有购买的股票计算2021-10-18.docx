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4faead2d_22fa_4275_ab8c_5a6dcf29edc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4faead2d_22fa_4275_ab8c_5a6dcf29edc2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53a8fbee_b563_40d3_8cdc_72845fb7a0f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53a8fbee_b563_40d3_8cdc_72845fb7a0f4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f4a8069f_4c59_4fd5_a94c_c7b29ec1dd4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f4a8069f_4c59_4fd5_a94c_c7b29ec1dd49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2f88d63c_9787_4bd6_9c39_d7487e05783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2f88d63c_9787_4bd6_9c39_d7487e057830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42175358_40be_4552_a502_265dc676282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42175358_40be_4552_a502_265dc6762828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61173e1d_711f_4cbe_a3c8_45c3d817878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61173e1d_711f_4cbe_a3c8_45c3d8178788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7fc698b9_ed23_4644_bd19_81508b0d503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7fc698b9_ed23_4644_bd19_81508b0d5035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667b10c4_5182_4d5d_94f1_2b1e2d5b974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667b10c4_5182_4d5d_94f1_2b1e2d5b9740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e9a11f85_a069_495b_8d0d_91ae3307d63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e9a11f85_a069_495b_8d0d_91ae3307d63c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0c2e410e_9bb8_41cb_9ce0_581add08277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0c2e410e_9bb8_41cb_9ce0_581add082778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ec9a84e3_3d88_4d15_908c_65c8a135184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ec9a84e3_3d88_4d15_908c_65c8a135184b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96d57580_c052_4bbc_8722_b5a50442317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96d57580_c052_4bbc_8722_b5a504423175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b3373915_4bf7_48f1_9cec_14f21823af2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b3373915_4bf7_48f1_9cec_14f21823af20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8564d787_5e8e_4089_b5a5_1c518134745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8564d787_5e8e_4089_b5a5_1c5181347455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199ed2a1_5803_4ea4_8009_755de779665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199ed2a1_5803_4ea4_8009_755de779665f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58509830_8503_483d_b5e3_f121aafe416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58509830_8503_483d_b5e3_f121aafe4166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a709d57c_d3e5_46e1_8acd_74ac561fa40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a709d57c_d3e5_46e1_8acd_74ac561fa408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e20b6945_ddb5_4bb8_8b8e_c995c38fde4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e20b6945_ddb5_4bb8_8b8e_c995c38fde4a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d972d9f9_8597_43e7_a000_353a67c3d82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d972d9f9_8597_43e7_a000_353a67c3d823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262e4011_36cb_4d5b_8242_c7299047b51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262e4011_36cb_4d5b_8242_c7299047b51f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7bed256e_ddf4_4716_a317_d5ad4b87b61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7bed256e_ddf4_4716_a317_d5ad4b87b61b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6d626336_d751_4f5e_aad6_d08f7b90c3a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6d626336_d751_4f5e_aad6_d08f7b90c3ab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36477ed6_eb1f_40ba_8d85_1adb4f4e10c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36477ed6_eb1f_40ba_8d85_1adb4f4e10c3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f78e2ac5_0329_49ff_9d9d_012921bfa33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f78e2ac5_0329_49ff_9d9d_012921bfa334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5" name="tpb0a6a65f_6b8e_418c_b335_9b99f5102f0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pb0a6a65f_6b8e_418c_b335_9b99f5102f02.emf"/>
                  <pic:cNvPicPr preferRelativeResize="0"/>
                </pic:nvPicPr>
                <pic:blipFill>
                  <a:blip r:embed="ImageId2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6" name="tpbf833fb3_b8be_4032_b5f5_41151b591cf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tpbf833fb3_b8be_4032_b5f5_41151b591cf9.emf"/>
                  <pic:cNvPicPr preferRelativeResize="0"/>
                </pic:nvPicPr>
                <pic:blipFill>
                  <a:blip r:embed="ImageId2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7" name="tp336263b0_7fb1_467d_b2f3_009ebc9069e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tp336263b0_7fb1_467d_b2f3_009ebc9069e2.emf"/>
                  <pic:cNvPicPr preferRelativeResize="0"/>
                </pic:nvPicPr>
                <pic:blipFill>
                  <a:blip r:embed="ImageId2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8" name="tpd3042c1f_b056_407d_a423_0a7eac7fdcb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tpd3042c1f_b056_407d_a423_0a7eac7fdcbd.emf"/>
                  <pic:cNvPicPr preferRelativeResize="0"/>
                </pic:nvPicPr>
                <pic:blipFill>
                  <a:blip r:embed="ImageId2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9" name="tpfc6d7a19_04db_44ee_8b37_5301eb870d4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tpfc6d7a19_04db_44ee_8b37_5301eb870d43.emf"/>
                  <pic:cNvPicPr preferRelativeResize="0"/>
                </pic:nvPicPr>
                <pic:blipFill>
                  <a:blip r:embed="ImageId2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0" name="tp3e196496_0483_4f8d_960f_af3ef7a54b0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tp3e196496_0483_4f8d_960f_af3ef7a54b0e.emf"/>
                  <pic:cNvPicPr preferRelativeResize="0"/>
                </pic:nvPicPr>
                <pic:blipFill>
                  <a:blip r:embed="ImageId3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1" name="tp07394c07_6f0c_414e_891a_117317cbb68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tp07394c07_6f0c_414e_891a_117317cbb686.emf"/>
                  <pic:cNvPicPr preferRelativeResize="0"/>
                </pic:nvPicPr>
                <pic:blipFill>
                  <a:blip r:embed="ImageId3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2" name="tp5e889e3c_f67c_4c15_a227_f8d4810e5a2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tp5e889e3c_f67c_4c15_a227_f8d4810e5a24.emf"/>
                  <pic:cNvPicPr preferRelativeResize="0"/>
                </pic:nvPicPr>
                <pic:blipFill>
                  <a:blip r:embed="ImageId3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3" name="tp633867f0_b7e7_4349_9f4c_5fbaa500159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tp633867f0_b7e7_4349_9f4c_5fbaa5001596.emf"/>
                  <pic:cNvPicPr preferRelativeResize="0"/>
                </pic:nvPicPr>
                <pic:blipFill>
                  <a:blip r:embed="ImageId3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4" name="tp3bec9dc0_12b3_4f2a_b794_8678fb839a2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tp3bec9dc0_12b3_4f2a_b794_8678fb839a29.emf"/>
                  <pic:cNvPicPr preferRelativeResize="0"/>
                </pic:nvPicPr>
                <pic:blipFill>
                  <a:blip r:embed="ImageId3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5" name="tp942068f0_3523_4b63_930a_171acf9c2ac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tp942068f0_3523_4b63_930a_171acf9c2ac9.emf"/>
                  <pic:cNvPicPr preferRelativeResize="0"/>
                </pic:nvPicPr>
                <pic:blipFill>
                  <a:blip r:embed="ImageId3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6" name="tpece30405_f3b4_4f59_b5ab_d7e2d33410d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tpece30405_f3b4_4f59_b5ab_d7e2d33410dc.emf"/>
                  <pic:cNvPicPr preferRelativeResize="0"/>
                </pic:nvPicPr>
                <pic:blipFill>
                  <a:blip r:embed="ImageId3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7" name="tpa74c8946_dc13_47ad_b170_fa4e7e2ecee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tpa74c8946_dc13_47ad_b170_fa4e7e2eceef.emf"/>
                  <pic:cNvPicPr preferRelativeResize="0"/>
                </pic:nvPicPr>
                <pic:blipFill>
                  <a:blip r:embed="ImageId3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8" name="tp1c7595f4_87fd_4e6d_a598_7346e1e2730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tp1c7595f4_87fd_4e6d_a598_7346e1e2730c.emf"/>
                  <pic:cNvPicPr preferRelativeResize="0"/>
                </pic:nvPicPr>
                <pic:blipFill>
                  <a:blip r:embed="ImageId3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9" name="tp4c7be158_4200_4744_a267_a60a546d33a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tp4c7be158_4200_4744_a267_a60a546d33ab.emf"/>
                  <pic:cNvPicPr preferRelativeResize="0"/>
                </pic:nvPicPr>
                <pic:blipFill>
                  <a:blip r:embed="ImageId3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0" name="tpefa193fa_821f_496f_835e_d3bd8767382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tpefa193fa_821f_496f_835e_d3bd87673820.emf"/>
                  <pic:cNvPicPr preferRelativeResize="0"/>
                </pic:nvPicPr>
                <pic:blipFill>
                  <a:blip r:embed="ImageId4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1" name="tp9a57ad43_9207_45c5_a57b_1d040efaac9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tp9a57ad43_9207_45c5_a57b_1d040efaac9b.emf"/>
                  <pic:cNvPicPr preferRelativeResize="0"/>
                </pic:nvPicPr>
                <pic:blipFill>
                  <a:blip r:embed="ImageId4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2" name="tpfc28a053_f44f_491c_b140_e69e36e0e21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tpfc28a053_f44f_491c_b140_e69e36e0e21b.emf"/>
                  <pic:cNvPicPr preferRelativeResize="0"/>
                </pic:nvPicPr>
                <pic:blipFill>
                  <a:blip r:embed="ImageId4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3" name="tpda962b62_1dbb_4801_b45f_e814e26a8e3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tpda962b62_1dbb_4801_b45f_e814e26a8e3b.emf"/>
                  <pic:cNvPicPr preferRelativeResize="0"/>
                </pic:nvPicPr>
                <pic:blipFill>
                  <a:blip r:embed="ImageId4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4" name="tpf89496bb_f685_4b2e_adea_b5905cc9ea9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tpf89496bb_f685_4b2e_adea_b5905cc9ea94.emf"/>
                  <pic:cNvPicPr preferRelativeResize="0"/>
                </pic:nvPicPr>
                <pic:blipFill>
                  <a:blip r:embed="ImageId4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5" name="tp6f55634d_c92a_4851_92c2_17197280d22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tp6f55634d_c92a_4851_92c2_17197280d220.emf"/>
                  <pic:cNvPicPr preferRelativeResize="0"/>
                </pic:nvPicPr>
                <pic:blipFill>
                  <a:blip r:embed="ImageId4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6" name="tpb2d9001b_4e04_4ffc_acc6_0830469ea40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tpb2d9001b_4e04_4ffc_acc6_0830469ea408.emf"/>
                  <pic:cNvPicPr preferRelativeResize="0"/>
                </pic:nvPicPr>
                <pic:blipFill>
                  <a:blip r:embed="ImageId4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7" name="tp4c75487f_5eec_47b3_837c_be8858f3cca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tp4c75487f_5eec_47b3_837c_be8858f3cca8.emf"/>
                  <pic:cNvPicPr preferRelativeResize="0"/>
                </pic:nvPicPr>
                <pic:blipFill>
                  <a:blip r:embed="ImageId4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8" name="tpaf317569_3855_4b97_a252_1d620bfee47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tpaf317569_3855_4b97_a252_1d620bfee474.emf"/>
                  <pic:cNvPicPr preferRelativeResize="0"/>
                </pic:nvPicPr>
                <pic:blipFill>
                  <a:blip r:embed="ImageId4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9" name="tpb9e5f869_9911_4b37_a98c_1397ca548d3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tpb9e5f869_9911_4b37_a98c_1397ca548d34.emf"/>
                  <pic:cNvPicPr preferRelativeResize="0"/>
                </pic:nvPicPr>
                <pic:blipFill>
                  <a:blip r:embed="ImageId4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0" name="tped3f8189_d239_40c3_9503_4965449360c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tped3f8189_d239_40c3_9503_4965449360c6.emf"/>
                  <pic:cNvPicPr preferRelativeResize="0"/>
                </pic:nvPicPr>
                <pic:blipFill>
                  <a:blip r:embed="ImageId5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1" name="tp015c2ca1_31e2_41ee_ae9b_1dad0d56f7e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tp015c2ca1_31e2_41ee_ae9b_1dad0d56f7ea.emf"/>
                  <pic:cNvPicPr preferRelativeResize="0"/>
                </pic:nvPicPr>
                <pic:blipFill>
                  <a:blip r:embed="ImageId5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2" name="tp692e5b06_a5f0_4e9b_a86b_5483d5699e4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tp692e5b06_a5f0_4e9b_a86b_5483d5699e42.emf"/>
                  <pic:cNvPicPr preferRelativeResize="0"/>
                </pic:nvPicPr>
                <pic:blipFill>
                  <a:blip r:embed="ImageId5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3" name="tp125400c6_253a_420e_abec_cb5259ca705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tp125400c6_253a_420e_abec_cb5259ca7056.emf"/>
                  <pic:cNvPicPr preferRelativeResize="0"/>
                </pic:nvPicPr>
                <pic:blipFill>
                  <a:blip r:embed="ImageId5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4" name="tpfac2775c_86d1_4c11_a8b1_85dae9c26d8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tpfac2775c_86d1_4c11_a8b1_85dae9c26d8c.emf"/>
                  <pic:cNvPicPr preferRelativeResize="0"/>
                </pic:nvPicPr>
                <pic:blipFill>
                  <a:blip r:embed="ImageId5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5" name="tp87135081_d3db_49e5_92d7_c370bc43ba8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tp87135081_d3db_49e5_92d7_c370bc43ba84.emf"/>
                  <pic:cNvPicPr preferRelativeResize="0"/>
                </pic:nvPicPr>
                <pic:blipFill>
                  <a:blip r:embed="ImageId5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6" name="tp946b5ee1_417d_464b_917a_3987b751374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tp946b5ee1_417d_464b_917a_3987b7513740.emf"/>
                  <pic:cNvPicPr preferRelativeResize="0"/>
                </pic:nvPicPr>
                <pic:blipFill>
                  <a:blip r:embed="ImageId5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7" name="tpfa8b0961_3656_4c39_a1f7_454656b1620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tpfa8b0961_3656_4c39_a1f7_454656b16200.emf"/>
                  <pic:cNvPicPr preferRelativeResize="0"/>
                </pic:nvPicPr>
                <pic:blipFill>
                  <a:blip r:embed="ImageId5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8" name="tp365e7803_719f_4a1c_8cd2_a93c85c2515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tp365e7803_719f_4a1c_8cd2_a93c85c2515f.emf"/>
                  <pic:cNvPicPr preferRelativeResize="0"/>
                </pic:nvPicPr>
                <pic:blipFill>
                  <a:blip r:embed="ImageId5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9" name="tp910e45b9_fb74_4d5f_a1ea_8b5f20e6aa8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tp910e45b9_fb74_4d5f_a1ea_8b5f20e6aa8e.emf"/>
                  <pic:cNvPicPr preferRelativeResize="0"/>
                </pic:nvPicPr>
                <pic:blipFill>
                  <a:blip r:embed="ImageId5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0" name="tpa2d65e03_10e1_4644_9cfa_b36751a980f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tpa2d65e03_10e1_4644_9cfa_b36751a980ff.emf"/>
                  <pic:cNvPicPr preferRelativeResize="0"/>
                </pic:nvPicPr>
                <pic:blipFill>
                  <a:blip r:embed="ImageId6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1" name="tp69a0c047_6c8d_4bf4_b744_04b0d9ef719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tp69a0c047_6c8d_4bf4_b744_04b0d9ef719d.emf"/>
                  <pic:cNvPicPr preferRelativeResize="0"/>
                </pic:nvPicPr>
                <pic:blipFill>
                  <a:blip r:embed="ImageId6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2" name="tp8ba6ab61_db69_4e6b_95e8_68daecec83e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tp8ba6ab61_db69_4e6b_95e8_68daecec83e0.emf"/>
                  <pic:cNvPicPr preferRelativeResize="0"/>
                </pic:nvPicPr>
                <pic:blipFill>
                  <a:blip r:embed="ImageId6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3" name="tpb1a95915_b40e_4dc1_8c2c_b4100a40d2e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tpb1a95915_b40e_4dc1_8c2c_b4100a40d2ed.emf"/>
                  <pic:cNvPicPr preferRelativeResize="0"/>
                </pic:nvPicPr>
                <pic:blipFill>
                  <a:blip r:embed="ImageId6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4" name="tp5958092b_a774_4eb3_9b30_8d1f5288967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tp5958092b_a774_4eb3_9b30_8d1f52889676.emf"/>
                  <pic:cNvPicPr preferRelativeResize="0"/>
                </pic:nvPicPr>
                <pic:blipFill>
                  <a:blip r:embed="ImageId6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5" name="tp1c1f23cd_4f8b_4ed2_b6d5_39ae88fd82f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tp1c1f23cd_4f8b_4ed2_b6d5_39ae88fd82f9.emf"/>
                  <pic:cNvPicPr preferRelativeResize="0"/>
                </pic:nvPicPr>
                <pic:blipFill>
                  <a:blip r:embed="ImageId6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6" name="tp15f64667_458a_4763_84c3_4097b018352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tp15f64667_458a_4763_84c3_4097b018352a.emf"/>
                  <pic:cNvPicPr preferRelativeResize="0"/>
                </pic:nvPicPr>
                <pic:blipFill>
                  <a:blip r:embed="ImageId6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7" name="tp26d42702_0544_4d23_a761_28730711b16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tp26d42702_0544_4d23_a761_28730711b160.emf"/>
                  <pic:cNvPicPr preferRelativeResize="0"/>
                </pic:nvPicPr>
                <pic:blipFill>
                  <a:blip r:embed="ImageId6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8" name="tp3f1d96c7_391a_4d39_b57a_0130602396e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tp3f1d96c7_391a_4d39_b57a_0130602396e0.emf"/>
                  <pic:cNvPicPr preferRelativeResize="0"/>
                </pic:nvPicPr>
                <pic:blipFill>
                  <a:blip r:embed="ImageId6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9" name="tpd14cef13_f522_4469_9746_a8db02623dd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tpd14cef13_f522_4469_9746_a8db02623dde.emf"/>
                  <pic:cNvPicPr preferRelativeResize="0"/>
                </pic:nvPicPr>
                <pic:blipFill>
                  <a:blip r:embed="ImageId6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25" Target="media/image25.emf" Type="http://schemas.openxmlformats.org/officeDocument/2006/relationships/image"/><Relationship Id="ImageId26" Target="media/image26.emf" Type="http://schemas.openxmlformats.org/officeDocument/2006/relationships/image"/><Relationship Id="ImageId27" Target="media/image27.emf" Type="http://schemas.openxmlformats.org/officeDocument/2006/relationships/image"/><Relationship Id="ImageId28" Target="media/image28.emf" Type="http://schemas.openxmlformats.org/officeDocument/2006/relationships/image"/><Relationship Id="ImageId29" Target="media/image29.emf" Type="http://schemas.openxmlformats.org/officeDocument/2006/relationships/image"/><Relationship Id="ImageId3" Target="media/image3.emf" Type="http://schemas.openxmlformats.org/officeDocument/2006/relationships/image"/><Relationship Id="ImageId30" Target="media/image30.emf" Type="http://schemas.openxmlformats.org/officeDocument/2006/relationships/image"/><Relationship Id="ImageId31" Target="media/image31.emf" Type="http://schemas.openxmlformats.org/officeDocument/2006/relationships/image"/><Relationship Id="ImageId32" Target="media/image32.emf" Type="http://schemas.openxmlformats.org/officeDocument/2006/relationships/image"/><Relationship Id="ImageId33" Target="media/image33.emf" Type="http://schemas.openxmlformats.org/officeDocument/2006/relationships/image"/><Relationship Id="ImageId34" Target="media/image34.emf" Type="http://schemas.openxmlformats.org/officeDocument/2006/relationships/image"/><Relationship Id="ImageId35" Target="media/image35.emf" Type="http://schemas.openxmlformats.org/officeDocument/2006/relationships/image"/><Relationship Id="ImageId36" Target="media/image36.emf" Type="http://schemas.openxmlformats.org/officeDocument/2006/relationships/image"/><Relationship Id="ImageId37" Target="media/image37.emf" Type="http://schemas.openxmlformats.org/officeDocument/2006/relationships/image"/><Relationship Id="ImageId38" Target="media/image38.emf" Type="http://schemas.openxmlformats.org/officeDocument/2006/relationships/image"/><Relationship Id="ImageId39" Target="media/image39.emf" Type="http://schemas.openxmlformats.org/officeDocument/2006/relationships/image"/><Relationship Id="ImageId4" Target="media/image4.emf" Type="http://schemas.openxmlformats.org/officeDocument/2006/relationships/image"/><Relationship Id="ImageId40" Target="media/image40.emf" Type="http://schemas.openxmlformats.org/officeDocument/2006/relationships/image"/><Relationship Id="ImageId41" Target="media/image41.emf" Type="http://schemas.openxmlformats.org/officeDocument/2006/relationships/image"/><Relationship Id="ImageId42" Target="media/image42.emf" Type="http://schemas.openxmlformats.org/officeDocument/2006/relationships/image"/><Relationship Id="ImageId43" Target="media/image43.emf" Type="http://schemas.openxmlformats.org/officeDocument/2006/relationships/image"/><Relationship Id="ImageId44" Target="media/image44.emf" Type="http://schemas.openxmlformats.org/officeDocument/2006/relationships/image"/><Relationship Id="ImageId45" Target="media/image45.emf" Type="http://schemas.openxmlformats.org/officeDocument/2006/relationships/image"/><Relationship Id="ImageId46" Target="media/image46.emf" Type="http://schemas.openxmlformats.org/officeDocument/2006/relationships/image"/><Relationship Id="ImageId47" Target="media/image47.emf" Type="http://schemas.openxmlformats.org/officeDocument/2006/relationships/image"/><Relationship Id="ImageId48" Target="media/image48.emf" Type="http://schemas.openxmlformats.org/officeDocument/2006/relationships/image"/><Relationship Id="ImageId49" Target="media/image49.emf" Type="http://schemas.openxmlformats.org/officeDocument/2006/relationships/image"/><Relationship Id="ImageId5" Target="media/image5.emf" Type="http://schemas.openxmlformats.org/officeDocument/2006/relationships/image"/><Relationship Id="ImageId50" Target="media/image50.emf" Type="http://schemas.openxmlformats.org/officeDocument/2006/relationships/image"/><Relationship Id="ImageId51" Target="media/image51.emf" Type="http://schemas.openxmlformats.org/officeDocument/2006/relationships/image"/><Relationship Id="ImageId52" Target="media/image52.emf" Type="http://schemas.openxmlformats.org/officeDocument/2006/relationships/image"/><Relationship Id="ImageId53" Target="media/image53.emf" Type="http://schemas.openxmlformats.org/officeDocument/2006/relationships/image"/><Relationship Id="ImageId54" Target="media/image54.emf" Type="http://schemas.openxmlformats.org/officeDocument/2006/relationships/image"/><Relationship Id="ImageId55" Target="media/image55.emf" Type="http://schemas.openxmlformats.org/officeDocument/2006/relationships/image"/><Relationship Id="ImageId56" Target="media/image56.emf" Type="http://schemas.openxmlformats.org/officeDocument/2006/relationships/image"/><Relationship Id="ImageId57" Target="media/image57.emf" Type="http://schemas.openxmlformats.org/officeDocument/2006/relationships/image"/><Relationship Id="ImageId58" Target="media/image58.emf" Type="http://schemas.openxmlformats.org/officeDocument/2006/relationships/image"/><Relationship Id="ImageId59" Target="media/image59.emf" Type="http://schemas.openxmlformats.org/officeDocument/2006/relationships/image"/><Relationship Id="ImageId6" Target="media/image6.emf" Type="http://schemas.openxmlformats.org/officeDocument/2006/relationships/image"/><Relationship Id="ImageId60" Target="media/image60.emf" Type="http://schemas.openxmlformats.org/officeDocument/2006/relationships/image"/><Relationship Id="ImageId61" Target="media/image61.emf" Type="http://schemas.openxmlformats.org/officeDocument/2006/relationships/image"/><Relationship Id="ImageId62" Target="media/image62.emf" Type="http://schemas.openxmlformats.org/officeDocument/2006/relationships/image"/><Relationship Id="ImageId63" Target="media/image63.emf" Type="http://schemas.openxmlformats.org/officeDocument/2006/relationships/image"/><Relationship Id="ImageId64" Target="media/image64.emf" Type="http://schemas.openxmlformats.org/officeDocument/2006/relationships/image"/><Relationship Id="ImageId65" Target="media/image65.emf" Type="http://schemas.openxmlformats.org/officeDocument/2006/relationships/image"/><Relationship Id="ImageId66" Target="media/image66.emf" Type="http://schemas.openxmlformats.org/officeDocument/2006/relationships/image"/><Relationship Id="ImageId67" Target="media/image67.emf" Type="http://schemas.openxmlformats.org/officeDocument/2006/relationships/image"/><Relationship Id="ImageId68" Target="media/image68.emf" Type="http://schemas.openxmlformats.org/officeDocument/2006/relationships/image"/><Relationship Id="ImageId69" Target="media/image69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