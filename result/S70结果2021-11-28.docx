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539ea40a_23f3_4c23_a439_562b4f5532d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539ea40a_23f3_4c23_a439_562b4f5532d8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" name="tp609ca59e_326d_4462_80d4_4e9b6e13167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p609ca59e_326d_4462_80d4_4e9b6e131676.emf"/>
                  <pic:cNvPicPr preferRelativeResize="0"/>
                </pic:nvPicPr>
                <pic:blipFill>
                  <a:blip r:embed="ImageId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" name="tp6c7507ce_531c_4f34_bdd7_4a04f60ec4c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p6c7507ce_531c_4f34_bdd7_4a04f60ec4c7.emf"/>
                  <pic:cNvPicPr preferRelativeResize="0"/>
                </pic:nvPicPr>
                <pic:blipFill>
                  <a:blip r:embed="ImageId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ImageId2" Target="media/image2.emf" Type="http://schemas.openxmlformats.org/officeDocument/2006/relationships/image"/><Relationship Id="ImageId3" Target="media/image3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