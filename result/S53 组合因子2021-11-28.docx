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b9f35396_0bdf_4bf9_b6ab_99f06a80bc4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b9f35396_0bdf_4bf9_b6ab_99f06a80bc4e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65b52aca_105a_4094_9b68_3eebf71d016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65b52aca_105a_4094_9b68_3eebf71d016c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ff854561_2533_4341_be9a_9ef437b6331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ff854561_2533_4341_be9a_9ef437b63315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684eda1e_06f1_494e_ba5b_5ed3ca798d6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684eda1e_06f1_494e_ba5b_5ed3ca798d66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" name="tp54ebc0bd_44df_4b77_85e4_71c2cb50cfc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54ebc0bd_44df_4b77_85e4_71c2cb50cfc5.emf"/>
                  <pic:cNvPicPr preferRelativeResize="0"/>
                </pic:nvPicPr>
                <pic:blipFill>
                  <a:blip r:embed="ImageId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" name="tp9e4f1b15_e376_400f_9f8b_0044d23ca3d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p9e4f1b15_e376_400f_9f8b_0044d23ca3d2.emf"/>
                  <pic:cNvPicPr preferRelativeResize="0"/>
                </pic:nvPicPr>
                <pic:blipFill>
                  <a:blip r:embed="ImageId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7" name="tp65ba2731_9178_4b13_91fb_33019604745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p65ba2731_9178_4b13_91fb_330196047453.emf"/>
                  <pic:cNvPicPr preferRelativeResize="0"/>
                </pic:nvPicPr>
                <pic:blipFill>
                  <a:blip r:embed="ImageId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8" name="tp1f502423_2932_4e8b_be12_c317fda5826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p1f502423_2932_4e8b_be12_c317fda5826c.emf"/>
                  <pic:cNvPicPr preferRelativeResize="0"/>
                </pic:nvPicPr>
                <pic:blipFill>
                  <a:blip r:embed="ImageId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9" name="tp8ea1b0ec_cc90_4784_8be3_b07b3bbeeca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p8ea1b0ec_cc90_4784_8be3_b07b3bbeecad.emf"/>
                  <pic:cNvPicPr preferRelativeResize="0"/>
                </pic:nvPicPr>
                <pic:blipFill>
                  <a:blip r:embed="ImageId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0" name="tpa8d688ee_8dcd_4022_b6d3_1f5c0abbd1c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tpa8d688ee_8dcd_4022_b6d3_1f5c0abbd1cb.emf"/>
                  <pic:cNvPicPr preferRelativeResize="0"/>
                </pic:nvPicPr>
                <pic:blipFill>
                  <a:blip r:embed="ImageId1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1" name="tp13efb7fa_d351_4cd2_a54a_39fc4a759a9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tp13efb7fa_d351_4cd2_a54a_39fc4a759a95.emf"/>
                  <pic:cNvPicPr preferRelativeResize="0"/>
                </pic:nvPicPr>
                <pic:blipFill>
                  <a:blip r:embed="ImageId1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2" name="tp2d1ee31d_d4e8_4717_a30b_fd9c4bd3994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tp2d1ee31d_d4e8_4717_a30b_fd9c4bd39943.emf"/>
                  <pic:cNvPicPr preferRelativeResize="0"/>
                </pic:nvPicPr>
                <pic:blipFill>
                  <a:blip r:embed="ImageId1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10" Target="media/image10.emf" Type="http://schemas.openxmlformats.org/officeDocument/2006/relationships/image"/><Relationship Id="ImageId11" Target="media/image11.emf" Type="http://schemas.openxmlformats.org/officeDocument/2006/relationships/image"/><Relationship Id="ImageId12" Target="media/image12.emf" Type="http://schemas.openxmlformats.org/officeDocument/2006/relationships/image"/><Relationship Id="ImageId2" Target="media/image2.emf" Type="http://schemas.openxmlformats.org/officeDocument/2006/relationships/image"/><Relationship Id="ImageId3" Target="media/image3.emf" Type="http://schemas.openxmlformats.org/officeDocument/2006/relationships/image"/><Relationship Id="ImageId4" Target="media/image4.emf" Type="http://schemas.openxmlformats.org/officeDocument/2006/relationships/image"/><Relationship Id="ImageId5" Target="media/image5.emf" Type="http://schemas.openxmlformats.org/officeDocument/2006/relationships/image"/><Relationship Id="ImageId6" Target="media/image6.emf" Type="http://schemas.openxmlformats.org/officeDocument/2006/relationships/image"/><Relationship Id="ImageId7" Target="media/image7.emf" Type="http://schemas.openxmlformats.org/officeDocument/2006/relationships/image"/><Relationship Id="ImageId8" Target="media/image8.emf" Type="http://schemas.openxmlformats.org/officeDocument/2006/relationships/image"/><Relationship Id="ImageId9" Target="media/image9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