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d143d60b_13e2_4440_adcf_da054cb0de9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d143d60b_13e2_4440_adcf_da054cb0de99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31552b61_9515_42a8_ab59_dfdb67df1cb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31552b61_9515_42a8_ab59_dfdb67df1cb6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dbcc5d4e_53fd_4d47_a15f_0eb41fda41e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dbcc5d4e_53fd_4d47_a15f_0eb41fda41e9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3ad0a543_5d5e_4fa0_8da5_7533bf402ad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3ad0a543_5d5e_4fa0_8da5_7533bf402ad3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0defbb30_c47d_4f15_9957_a4c0c7d39ec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0defbb30_c47d_4f15_9957_a4c0c7d39ec3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20eafc89_e480_4807_afd0_d70bafe4c91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20eafc89_e480_4807_afd0_d70bafe4c91f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f12059d1_11ef_422e_91ae_4d70870eaa3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f12059d1_11ef_422e_91ae_4d70870eaa3e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b0831b66_a73d_410e_b01c_0b6b8978c17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b0831b66_a73d_410e_b01c_0b6b8978c178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f9a30e52_7a03_4597_b49b_4549b54ee3e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f9a30e52_7a03_4597_b49b_4549b54ee3e9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2944cccd_3a63_42c2_a68f_eef5037b3e0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2944cccd_3a63_42c2_a68f_eef5037b3e01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44a2b8d4_be2f_40ed_b413_3571709b3db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44a2b8d4_be2f_40ed_b413_3571709b3db0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436b152e_0b71_4987_8bc4_4bdde56b636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436b152e_0b71_4987_8bc4_4bdde56b636a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548cef1e_43d1_469a_a707_f14471627c9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548cef1e_43d1_469a_a707_f14471627c99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eeba1b72_dd78_48a1_bf1c_d64e6bebb7c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eeba1b72_dd78_48a1_bf1c_d64e6bebb7c5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89b62d40_719f_4eda_a67e_fd2e1356cfd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89b62d40_719f_4eda_a67e_fd2e1356cfd3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db56ae73_9a72_43c0_88dc_32c535a38a9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db56ae73_9a72_43c0_88dc_32c535a38a97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b44da14b_a089_4f63_a5f8_605f43ff437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b44da14b_a089_4f63_a5f8_605f43ff4371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36329d6c_9d3c_41c7_ac1f_8553679db9f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36329d6c_9d3c_41c7_ac1f_8553679db9f2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6913ea91_b538_49b6_86af_f4d11c8442b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6913ea91_b538_49b6_86af_f4d11c8442ba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ca61ec11_6f50_4ed1_93e2_422d7a29b2f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ca61ec11_6f50_4ed1_93e2_422d7a29b2f0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e1bdb710_4f3b_4486_af63_ee040296c62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e1bdb710_4f3b_4486_af63_ee040296c62b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337b6989_6217_42c3_aa9a_6e5008946af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337b6989_6217_42c3_aa9a_6e5008946aff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4c023608_d0d1_4411_b5cb_282b0c6899e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4c023608_d0d1_4411_b5cb_282b0c6899eb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4" name="tp82f2f51d_4180_43c1_96ad_cbae35b8176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tp82f2f51d_4180_43c1_96ad_cbae35b8176c.emf"/>
                  <pic:cNvPicPr preferRelativeResize="0"/>
                </pic:nvPicPr>
                <pic:blipFill>
                  <a:blip r:embed="ImageId2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5" name="tp1f731505_75ff_43f6_84af_2fd452ca930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tp1f731505_75ff_43f6_84af_2fd452ca9307.emf"/>
                  <pic:cNvPicPr preferRelativeResize="0"/>
                </pic:nvPicPr>
                <pic:blipFill>
                  <a:blip r:embed="ImageId2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6" name="tpf4898d41_d76d_4859_bcbf_9ca0ea15be5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tpf4898d41_d76d_4859_bcbf_9ca0ea15be58.emf"/>
                  <pic:cNvPicPr preferRelativeResize="0"/>
                </pic:nvPicPr>
                <pic:blipFill>
                  <a:blip r:embed="ImageId2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7" name="tp05ecd72e_4484_45bd_a244_49e073d6512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tp05ecd72e_4484_45bd_a244_49e073d65122.emf"/>
                  <pic:cNvPicPr preferRelativeResize="0"/>
                </pic:nvPicPr>
                <pic:blipFill>
                  <a:blip r:embed="ImageId2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8" name="tp8ef3020b_be74_4681_862e_502934bca12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tp8ef3020b_be74_4681_862e_502934bca122.emf"/>
                  <pic:cNvPicPr preferRelativeResize="0"/>
                </pic:nvPicPr>
                <pic:blipFill>
                  <a:blip r:embed="ImageId2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9" name="tp15cf2795_fbef_40de_8368_52413923912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tp15cf2795_fbef_40de_8368_524139239121.emf"/>
                  <pic:cNvPicPr preferRelativeResize="0"/>
                </pic:nvPicPr>
                <pic:blipFill>
                  <a:blip r:embed="ImageId2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0" name="tpefc0e1f3_a6ee_4ef9_92ec_afc143f202f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tpefc0e1f3_a6ee_4ef9_92ec_afc143f202f2.emf"/>
                  <pic:cNvPicPr preferRelativeResize="0"/>
                </pic:nvPicPr>
                <pic:blipFill>
                  <a:blip r:embed="ImageId3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24" Target="media/image24.emf" Type="http://schemas.openxmlformats.org/officeDocument/2006/relationships/image"/><Relationship Id="ImageId25" Target="media/image25.emf" Type="http://schemas.openxmlformats.org/officeDocument/2006/relationships/image"/><Relationship Id="ImageId26" Target="media/image26.emf" Type="http://schemas.openxmlformats.org/officeDocument/2006/relationships/image"/><Relationship Id="ImageId27" Target="media/image27.emf" Type="http://schemas.openxmlformats.org/officeDocument/2006/relationships/image"/><Relationship Id="ImageId28" Target="media/image28.emf" Type="http://schemas.openxmlformats.org/officeDocument/2006/relationships/image"/><Relationship Id="ImageId29" Target="media/image29.emf" Type="http://schemas.openxmlformats.org/officeDocument/2006/relationships/image"/><Relationship Id="ImageId3" Target="media/image3.emf" Type="http://schemas.openxmlformats.org/officeDocument/2006/relationships/image"/><Relationship Id="ImageId30" Target="media/image30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