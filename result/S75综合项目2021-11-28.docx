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6f6e05c7_1c96_4633_aa59_12b0ff85b7e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6f6e05c7_1c96_4633_aa59_12b0ff85b7e9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f33d67d6_e80b_452f_9408_026dbef9212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f33d67d6_e80b_452f_9408_026dbef9212d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53ea8d5d_8267_454a_8575_e20cf96728b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53ea8d5d_8267_454a_8575_e20cf96728b0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c15906b4_fa24_443b_ba86_c0e41ee479f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c15906b4_fa24_443b_ba86_c0e41ee479fa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38b70c35_23b5_49d0_8b13_024ae68feeb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38b70c35_23b5_49d0_8b13_024ae68feeb3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43e35697_5220_4042_9e00_3ca5edcee08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43e35697_5220_4042_9e00_3ca5edcee089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5c3d5c25_8f1d_4ff4_923e_e602d297da8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5c3d5c25_8f1d_4ff4_923e_e602d297da80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c576f4b0_9955_40f1_bb12_1f0db37f1b4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c576f4b0_9955_40f1_bb12_1f0db37f1b40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041199ab_bd57_4447_b3ae_37402d3e437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041199ab_bd57_4447_b3ae_37402d3e4374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82f60c3a_cb68_49e4_8ddf_c9e0d705b19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82f60c3a_cb68_49e4_8ddf_c9e0d705b196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81fd7e12_cd85_40ee_9b6f_121e99312f3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81fd7e12_cd85_40ee_9b6f_121e99312f34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5bf07f99_e8d2_44d6_9bbd_72077ee9a9f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5bf07f99_e8d2_44d6_9bbd_72077ee9a9f5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70918bb6_c41e_44a1_98ac_79ce9c2009d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70918bb6_c41e_44a1_98ac_79ce9c2009de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d933fb96_6abf_4297_a01c_b1b03584de2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d933fb96_6abf_4297_a01c_b1b03584de28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8724d85a_1ad1_4e1a_9cba_01e4169644b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8724d85a_1ad1_4e1a_9cba_01e4169644bd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94812e41_04a7_4687_84ac_f3201e18f84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94812e41_04a7_4687_84ac_f3201e18f84b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4a098938_b4f5_46c3_960f_2f9a6c391c1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4a098938_b4f5_46c3_960f_2f9a6c391c11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