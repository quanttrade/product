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5bdbea3c_96f8_47cb_bb4f_e2dda81e5fd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5bdbea3c_96f8_47cb_bb4f_e2dda81e5fd8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f0986cf6_4be5_441a_bf88_30022c62103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f0986cf6_4be5_441a_bf88_30022c62103c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26dd9a02_5a3f_4004_92b3_80517352282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26dd9a02_5a3f_4004_92b3_805173522827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6a2cd26e_1a3c_4db5_a7d3_57663e8e7c9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6a2cd26e_1a3c_4db5_a7d3_57663e8e7c9a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994035b9_cb62_4d71_9c6a_df998fc9ab4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994035b9_cb62_4d71_9c6a_df998fc9ab40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4c241e96_ae6f_4999_ab73_df1bc3647dc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4c241e96_ae6f_4999_ab73_df1bc3647dc8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0a371ba9_6355_4afd_9354_0bd4385faa6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0a371ba9_6355_4afd_9354_0bd4385faa6b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4ca94b93_c56b_4aaa_8ee4_f610ee164e6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4ca94b93_c56b_4aaa_8ee4_f610ee164e66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6f6b1809_331f_4179_8518_25aaff14535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6f6b1809_331f_4179_8518_25aaff14535d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