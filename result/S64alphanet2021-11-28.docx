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4dd5d22e_4afa_4538_b3f3_b1e0fba2f2b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4dd5d22e_4afa_4538_b3f3_b1e0fba2f2bc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36a0ffec_2194_43be_9580_4b8bfc08b86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36a0ffec_2194_43be_9580_4b8bfc08b862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a42acfbb_7f91_42ff_adc3_9381168ee94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a42acfbb_7f91_42ff_adc3_9381168ee946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fbe5c211_5330_4f00_85b5_c4dbd30e6fb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fbe5c211_5330_4f00_85b5_c4dbd30e6fb7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ImageId4" Target="media/image4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