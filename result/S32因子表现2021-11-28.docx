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ed94bf26_07ef_4c30_bec4_4300958011e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ed94bf26_07ef_4c30_bec4_4300958011eb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f74d3ae_1b0c_4efc_b825_cc4cc9a5c8f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f74d3ae_1b0c_4efc_b825_cc4cc9a5c8f8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1904818b_5c40_4fda_b58a_3d4c0ed4f59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1904818b_5c40_4fda_b58a_3d4c0ed4f59f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8aa1d11a_566c_4029_b771_b39bfacc13a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8aa1d11a_566c_4029_b771_b39bfacc13a4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56dedddd_83a2_40b0_b895_1795df4585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56dedddd_83a2_40b0_b895_1795df4585ce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148e6c3c_b701_417c_8888_bbd10674088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148e6c3c_b701_417c_8888_bbd106740887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d87b8130_a869_4393_91a8_53cd8571372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d87b8130_a869_4393_91a8_53cd8571372a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03b64a2c_5f60_4dcc_8667_0aa2e765908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03b64a2c_5f60_4dcc_8667_0aa2e765908f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b96ee8f9_3be5_4912_9c42_453b33e99d2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b96ee8f9_3be5_4912_9c42_453b33e99d22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76d450dd_7bab_4753_b232_25edeaf947b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76d450dd_7bab_4753_b232_25edeaf947b0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a09ff5a1_728a_4224_9b03_a41af54387c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a09ff5a1_728a_4224_9b03_a41af54387cd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3710f4e3_6d1d_439f_ac1b_cf84396c63f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3710f4e3_6d1d_439f_ac1b_cf84396c63f1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622849e6_2aa7_4ddc_827f_ab974aeaee3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622849e6_2aa7_4ddc_827f_ab974aeaee35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e404c104_f375_4ddf_ab4c_c8fbc129392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e404c104_f375_4ddf_ab4c_c8fbc129392f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06c8d4e4_69ee_467a_a231_211f790734b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06c8d4e4_69ee_467a_a231_211f790734b7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87782ae9_4a84_441d_bccf_9facc3d7940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87782ae9_4a84_441d_bccf_9facc3d79400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c961a215_149d_4414_ab2e_574b12f6fc3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c961a215_149d_4414_ab2e_574b12f6fc33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6940fcf8_ca14_484d_9b74_a9b706ffeb3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6940fcf8_ca14_484d_9b74_a9b706ffeb3e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5103b541_9257_483d_9411_f79a38b55c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5103b541_9257_483d_9411_f79a38b55c3c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5ec4ff71_9e72_40cb_a3ce_6274117b7f7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5ec4ff71_9e72_40cb_a3ce_6274117b7f77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37edb3c8_2b96_44a2_ab95_08d1c872a70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37edb3c8_2b96_44a2_ab95_08d1c872a70e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116df8e2_dd3a_4abe_a9ff_baf9c265b16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116df8e2_dd3a_4abe_a9ff_baf9c265b16d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3d00f235_c704_4ccc_9bc1_fb69f91d215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3d00f235_c704_4ccc_9bc1_fb69f91d2159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1a2d7ba7_c95d_41ee_8812_f8b95e6b7ec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1a2d7ba7_c95d_41ee_8812_f8b95e6b7ec5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