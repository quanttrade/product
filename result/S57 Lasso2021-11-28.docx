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3075b42d_2ab3_4204_acb5_053e3a8a77c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3075b42d_2ab3_4204_acb5_053e3a8a77c7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f8b4ab71_f850_44c6_972d_285a1f14ffe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f8b4ab71_f850_44c6_972d_285a1f14ffe6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97b9f6d3_e459_4d3e_859e_4710cfc0554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97b9f6d3_e459_4d3e_859e_4710cfc05540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8b07b169_1570_4f31_a4f7_b9c3c540772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8b07b169_1570_4f31_a4f7_b9c3c5407724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69c70b56_9a14_4915_9af5_b8ca18e1c79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69c70b56_9a14_4915_9af5_b8ca18e1c794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d6699ccb_2c78_49fa_90f8_920c11427fc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d6699ccb_2c78_49fa_90f8_920c11427fc6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5eb09862_c6f6_461b_ab50_a8da8b6f42d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5eb09862_c6f6_461b_ab50_a8da8b6f42d7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aabd224b_aac9_42d6_b2ec_19147af6361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aabd224b_aac9_42d6_b2ec_19147af6361d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3548dbf1_9cc5_4042_8099_00d3dd65b92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3548dbf1_9cc5_4042_8099_00d3dd65b92a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