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000001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171ccea9_f77a_40d3_b859_f6021e6214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171ccea9_f77a_40d3_b859_f6021e6214b6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000905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58145a89_ee6a_4769_ad5d_75120e8dff7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58145a89_ee6a_4769_ad5d_75120e8dff7f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000300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072655b4_464a_414d_aed3_ca6970aca0c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072655b4_464a_414d_aed3_ca6970aca0cb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