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0b186538_fc99_4edf_8ed4_3b1182a393a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0b186538_fc99_4edf_8ed4_3b1182a393a0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57cb9022_10c7_43aa_afb9_7ae9ac1d212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57cb9022_10c7_43aa_afb9_7ae9ac1d212b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4e3f4921_6611_4946_9535_723c2d5a836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4e3f4921_6611_4946_9535_723c2d5a8361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" name="tp5d25b8ee_c2b7_47c9_a40c_8bf95ff17ae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p5d25b8ee_c2b7_47c9_a40c_8bf95ff17ae6.emf"/>
                  <pic:cNvPicPr preferRelativeResize="0"/>
                </pic:nvPicPr>
                <pic:blipFill>
                  <a:blip r:embed="ImageId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" name="tp77df2dcb_ab21_4dab_b3aa_9d059b81416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p77df2dcb_ab21_4dab_b3aa_9d059b81416c.emf"/>
                  <pic:cNvPicPr preferRelativeResize="0"/>
                </pic:nvPicPr>
                <pic:blipFill>
                  <a:blip r:embed="ImageId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" name="tp5e4d852a_0031_4995_aaf1_c1dc94d04d3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p5e4d852a_0031_4995_aaf1_c1dc94d04d31.emf"/>
                  <pic:cNvPicPr preferRelativeResize="0"/>
                </pic:nvPicPr>
                <pic:blipFill>
                  <a:blip r:embed="ImageId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7" name="tp4736b7e4_ee0e_4bcd_9813_cd0addeffae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p4736b7e4_ee0e_4bcd_9813_cd0addeffae3.emf"/>
                  <pic:cNvPicPr preferRelativeResize="0"/>
                </pic:nvPicPr>
                <pic:blipFill>
                  <a:blip r:embed="ImageId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8" name="tpd0594ac6_cfba_4901_8998_17a9314384d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tpd0594ac6_cfba_4901_8998_17a9314384d1.emf"/>
                  <pic:cNvPicPr preferRelativeResize="0"/>
                </pic:nvPicPr>
                <pic:blipFill>
                  <a:blip r:embed="ImageId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9" name="tpa3a66fbf_177a_42ad_bd61_caa86b51c97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tpa3a66fbf_177a_42ad_bd61_caa86b51c976.emf"/>
                  <pic:cNvPicPr preferRelativeResize="0"/>
                </pic:nvPicPr>
                <pic:blipFill>
                  <a:blip r:embed="ImageId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0" name="tpc13c211c_ba81_46be_a641_6d3d438376b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tpc13c211c_ba81_46be_a641_6d3d438376b1.emf"/>
                  <pic:cNvPicPr preferRelativeResize="0"/>
                </pic:nvPicPr>
                <pic:blipFill>
                  <a:blip r:embed="ImageId1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1" name="tp53a35d50_05c0_42ce_a7ca_975d88d0b72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tp53a35d50_05c0_42ce_a7ca_975d88d0b722.emf"/>
                  <pic:cNvPicPr preferRelativeResize="0"/>
                </pic:nvPicPr>
                <pic:blipFill>
                  <a:blip r:embed="ImageId1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2" name="tp87f56d93_42ff_4a67_ad17_7558226bb58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tp87f56d93_42ff_4a67_ad17_7558226bb58d.emf"/>
                  <pic:cNvPicPr preferRelativeResize="0"/>
                </pic:nvPicPr>
                <pic:blipFill>
                  <a:blip r:embed="ImageId1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10" Target="media/image10.emf" Type="http://schemas.openxmlformats.org/officeDocument/2006/relationships/image"/><Relationship Id="ImageId11" Target="media/image11.emf" Type="http://schemas.openxmlformats.org/officeDocument/2006/relationships/image"/><Relationship Id="ImageId12" Target="media/image12.emf" Type="http://schemas.openxmlformats.org/officeDocument/2006/relationships/image"/><Relationship Id="ImageId2" Target="media/image2.emf" Type="http://schemas.openxmlformats.org/officeDocument/2006/relationships/image"/><Relationship Id="ImageId3" Target="media/image3.emf" Type="http://schemas.openxmlformats.org/officeDocument/2006/relationships/image"/><Relationship Id="ImageId4" Target="media/image4.emf" Type="http://schemas.openxmlformats.org/officeDocument/2006/relationships/image"/><Relationship Id="ImageId5" Target="media/image5.emf" Type="http://schemas.openxmlformats.org/officeDocument/2006/relationships/image"/><Relationship Id="ImageId6" Target="media/image6.emf" Type="http://schemas.openxmlformats.org/officeDocument/2006/relationships/image"/><Relationship Id="ImageId7" Target="media/image7.emf" Type="http://schemas.openxmlformats.org/officeDocument/2006/relationships/image"/><Relationship Id="ImageId8" Target="media/image8.emf" Type="http://schemas.openxmlformats.org/officeDocument/2006/relationships/image"/><Relationship Id="ImageId9" Target="media/image9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