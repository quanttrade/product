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9bd529b3_ccfb_4a3d_93f0_a65c834f367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9bd529b3_ccfb_4a3d_93f0_a65c834f3672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1dd90444_ab6a_4be5_8b89_fa9d40614c3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1dd90444_ab6a_4be5_8b89_fa9d40614c3c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d6c65d6a_03a6_4b0c_be8d_62602aca995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d6c65d6a_03a6_4b0c_be8d_62602aca995d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30f3f02f_4481_4c7c_af34_4c286a972aa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30f3f02f_4481_4c7c_af34_4c286a972aad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b6a999a1_8a4e_469c_970d_b36e8289764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b6a999a1_8a4e_469c_970d_b36e82897649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a6784376_3ed1_420e_b892_8e6266ccf41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a6784376_3ed1_420e_b892_8e6266ccf414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