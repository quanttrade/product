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aa1d68fe_8665_483e_bbae_c229f75f14b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aa1d68fe_8665_483e_bbae_c229f75f14b2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2e638658_513f_403c_9b1f_06c1de6be70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2e638658_513f_403c_9b1f_06c1de6be701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dd8ce233_ce67_4b25_b484_a8fa86f2073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dd8ce233_ce67_4b25_b484_a8fa86f2073d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94181ad6_1372_49bd_8260_cb379f5821e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94181ad6_1372_49bd_8260_cb379f5821e0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