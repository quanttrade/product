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ed5c4b53_e750_423a_91c9_b0d557b39c0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ed5c4b53_e750_423a_91c9_b0d557b39c02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384d4112_ee14_4688_b31b_db5c49d76d0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384d4112_ee14_4688_b31b_db5c49d76d0d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f59afebb_2fd0_405b_8e35_fb0e5964f92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f59afebb_2fd0_405b_8e35_fb0e5964f921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9a6f6bf7_e859_4ca9_bdfa_4b4e2b1ce56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9a6f6bf7_e859_4ca9_bdfa_4b4e2b1ce565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e865c769_cdc9_487a_af28_b5da386e110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e865c769_cdc9_487a_af28_b5da386e110e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3ff9842c_68c5_45c5_a7b6_e1d09814966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3ff9842c_68c5_45c5_a7b6_e1d098149662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492d8631_fe7a_4c05_9737_ed9cef1bff8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492d8631_fe7a_4c05_9737_ed9cef1bff84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5b5b7095_4e3c_4279_8982_1695d407d8e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5b5b7095_4e3c_4279_8982_1695d407d8ee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c86bb670_0cf3_4d7e_9bec_7abdf09aa5b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c86bb670_0cf3_4d7e_9bec_7abdf09aa5b3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9d030f2a_3eec_499c_9799_77ccc435f16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9d030f2a_3eec_499c_9799_77ccc435f16a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8382cc06_c2ed_4f7f_81b2_4bd23b05cb7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8382cc06_c2ed_4f7f_81b2_4bd23b05cb74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3a8047e6_1b81_4cb0_848c_871daffb6ce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3a8047e6_1b81_4cb0_848c_871daffb6ceb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aa4bd4a7_d1af_4c9a_8f3f_12ed7def94e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aa4bd4a7_d1af_4c9a_8f3f_12ed7def94e3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a0abed61_be33_4535_bc97_3dbf30a4159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a0abed61_be33_4535_bc97_3dbf30a41593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bef9f508_8174_4ad6_abc2_0cee293941f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bef9f508_8174_4ad6_abc2_0cee293941f0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2d270044_c4aa_44c5_849d_217ef98813f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2d270044_c4aa_44c5_849d_217ef98813f7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2082c32c_93c7_437a_b06e_6aea7c57c3c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2082c32c_93c7_437a_b06e_6aea7c57c3c6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8" name="tp1462b719_f67f_4134_9ccc_4d394ae4504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p1462b719_f67f_4134_9ccc_4d394ae4504a.emf"/>
                  <pic:cNvPicPr preferRelativeResize="0"/>
                </pic:nvPicPr>
                <pic:blipFill>
                  <a:blip r:embed="ImageId1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9" name="tpdb363fbc_4455_4f2e_a149_43bd50675c9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pdb363fbc_4455_4f2e_a149_43bd50675c99.emf"/>
                  <pic:cNvPicPr preferRelativeResize="0"/>
                </pic:nvPicPr>
                <pic:blipFill>
                  <a:blip r:embed="ImageId1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18" Target="media/image18.emf" Type="http://schemas.openxmlformats.org/officeDocument/2006/relationships/image"/><Relationship Id="ImageId19" Target="media/image19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