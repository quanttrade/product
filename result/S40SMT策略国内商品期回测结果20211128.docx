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连豆一0303合约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e52fb171_72b6_4acb_b0da_ad6ace0fda7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e52fb171_72b6_4acb_b0da_ad6ace0fda7f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沪白银1209合约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6198a367_39a1_4e35_bb51_a4aded2472a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6198a367_39a1_4e35_bb51_a4aded2472ab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沪铝0201合约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f3d195f7_7725_4a71_96b2_ba797b3e8a5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f3d195f7_7725_4a71_96b2_ba797b3e8a56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沪黄金0806合约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66a481f9_4b8b_44ff_a47f_0673e0c0582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66a481f9_4b8b_44ff_a47f_0673e0c0582e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连豆二0503合约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12cd9f09_a4fc_4f65_b552_0756a808b20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12cd9f09_a4fc_4f65_b552_0756a808b20b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沪石油沥青1402合约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d936e999_ee3a_41f2_9ac8_320691176ad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d936e999_ee3a_41f2_9ac8_320691176ad1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连玉米0501合约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7" name="tpa6ba20af_d2fc_464d_98e8_9e90341434a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a6ba20af_d2fc_464d_98e8_9e90341434ae.emf"/>
                  <pic:cNvPicPr preferRelativeResize="0"/>
                </pic:nvPicPr>
                <pic:blipFill>
                  <a:blip r:embed="ImageId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郑棉花001合约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8" name="tp4b17d691_ba7f_464f_8629_b8155506b23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p4b17d691_ba7f_464f_8629_b8155506b23d.emf"/>
                  <pic:cNvPicPr preferRelativeResize="0"/>
                </pic:nvPicPr>
                <pic:blipFill>
                  <a:blip r:embed="ImageId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连玉米淀粉1503合约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9" name="tp6cb2d124_bb1a_4c94_8fa9_fdc54efcff9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p6cb2d124_bb1a_4c94_8fa9_fdc54efcff92.emf"/>
                  <pic:cNvPicPr preferRelativeResize="0"/>
                </pic:nvPicPr>
                <pic:blipFill>
                  <a:blip r:embed="ImageId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沪铜0201合约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0" name="tp68fe2537_ac3a_4718_a17d_8bd0a2cd2f8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tp68fe2537_ac3a_4718_a17d_8bd0a2cd2f89.emf"/>
                  <pic:cNvPicPr preferRelativeResize="0"/>
                </pic:nvPicPr>
                <pic:blipFill>
                  <a:blip r:embed="ImageId1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郑玻璃001合约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1" name="tp74a147b9_9548_4b17_bedb_c605ac3df98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tp74a147b9_9548_4b17_bedb_c605ac3df989.emf"/>
                  <pic:cNvPicPr preferRelativeResize="0"/>
                </pic:nvPicPr>
                <pic:blipFill>
                  <a:blip r:embed="ImageId1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沪燃油0501合约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2" name="tp1f9e5264_3992_400d_8cdf_fe7af1d4209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tp1f9e5264_3992_400d_8cdf_fe7af1d42093.emf"/>
                  <pic:cNvPicPr preferRelativeResize="0"/>
                </pic:nvPicPr>
                <pic:blipFill>
                  <a:blip r:embed="ImageId1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沪热轧卷板1407合约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3" name="tp735c5241_7300_4b96_9544_65eb7373659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tp735c5241_7300_4b96_9544_65eb73736590.emf"/>
                  <pic:cNvPicPr preferRelativeResize="0"/>
                </pic:nvPicPr>
                <pic:blipFill>
                  <a:blip r:embed="ImageId1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连铁矿石1403合约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4" name="tp0a4dd02e_8bb9_45bf_b464_8ee5737485f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tp0a4dd02e_8bb9_45bf_b464_8ee5737485f7.emf"/>
                  <pic:cNvPicPr preferRelativeResize="0"/>
                </pic:nvPicPr>
                <pic:blipFill>
                  <a:blip r:embed="ImageId1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连焦炭1109合约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5" name="tpe1d4c792_dd7f_4095_89ee_e902729ebf8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tpe1d4c792_dd7f_4095_89ee_e902729ebf80.emf"/>
                  <pic:cNvPicPr preferRelativeResize="0"/>
                </pic:nvPicPr>
                <pic:blipFill>
                  <a:blip r:embed="ImageId1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连鸡蛋1403合约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6" name="tpe405f04d_1cfb_4058_9513_595bf3a2dd6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tpe405f04d_1cfb_4058_9513_595bf3a2dd6a.emf"/>
                  <pic:cNvPicPr preferRelativeResize="0"/>
                </pic:nvPicPr>
                <pic:blipFill>
                  <a:blip r:embed="ImageId1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连焦煤1307合约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7" name="tp94159788_5f0b_4a3e_8b16_525ed125e27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tp94159788_5f0b_4a3e_8b16_525ed125e27d.emf"/>
                  <pic:cNvPicPr preferRelativeResize="0"/>
                </pic:nvPicPr>
                <pic:blipFill>
                  <a:blip r:embed="ImageId1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连聚乙烯0710合约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8" name="tp21b913d5_7317_4ab8_aab3_3b9bca8c8e0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tp21b913d5_7317_4ab8_aab3_3b9bca8c8e05.emf"/>
                  <pic:cNvPicPr preferRelativeResize="0"/>
                </pic:nvPicPr>
                <pic:blipFill>
                  <a:blip r:embed="ImageId1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连豆粕0011合约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9" name="tpb6828cfd_86db_4a02_9834_21697d2e83f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tpb6828cfd_86db_4a02_9834_21697d2e83f7.emf"/>
                  <pic:cNvPicPr preferRelativeResize="0"/>
                </pic:nvPicPr>
                <pic:blipFill>
                  <a:blip r:embed="ImageId1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郑甲醇001合约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0" name="tp94c593c7_97ab_492c_99a7_de36362c208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tp94c593c7_97ab_492c_99a7_de36362c2081.emf"/>
                  <pic:cNvPicPr preferRelativeResize="0"/>
                </pic:nvPicPr>
                <pic:blipFill>
                  <a:blip r:embed="ImageId2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沪镍1507合约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1" name="tp42c7d931_27e7_46f0_9ffc_54eec9f6204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tp42c7d931_27e7_46f0_9ffc_54eec9f62040.emf"/>
                  <pic:cNvPicPr preferRelativeResize="0"/>
                </pic:nvPicPr>
                <pic:blipFill>
                  <a:blip r:embed="ImageId2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郑菜油001合约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2" name="tp88912e8f_3651_421a_80f9_323738d8138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tp88912e8f_3651_421a_80f9_323738d81386.emf"/>
                  <pic:cNvPicPr preferRelativeResize="0"/>
                </pic:nvPicPr>
                <pic:blipFill>
                  <a:blip r:embed="ImageId2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连棕油0801合约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3" name="tpe0f46ee0_e483_463f_93df_4ca3fa82098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tpe0f46ee0_e483_463f_93df_4ca3fa82098d.emf"/>
                  <pic:cNvPicPr preferRelativeResize="0"/>
                </pic:nvPicPr>
                <pic:blipFill>
                  <a:blip r:embed="ImageId2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沪铅1109合约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4" name="tp6c821a8b_922f_4e27_abaf_a3ff3c8ff0d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tp6c821a8b_922f_4e27_abaf_a3ff3c8ff0df.emf"/>
                  <pic:cNvPicPr preferRelativeResize="0"/>
                </pic:nvPicPr>
                <pic:blipFill>
                  <a:blip r:embed="ImageId2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连聚丙烯1405合约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5" name="tpeba97d07_b3de_4777_97f1_7f70d536eed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tpeba97d07_b3de_4777_97f1_7f70d536eeda.emf"/>
                  <pic:cNvPicPr preferRelativeResize="0"/>
                </pic:nvPicPr>
                <pic:blipFill>
                  <a:blip r:embed="ImageId2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沪螺钢0909合约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6" name="tp9936d846_ebcb_48c7_940e_69198040414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tp9936d846_ebcb_48c7_940e_691980404148.emf"/>
                  <pic:cNvPicPr preferRelativeResize="0"/>
                </pic:nvPicPr>
                <pic:blipFill>
                  <a:blip r:embed="ImageId2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郑菜籽粕001合约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7" name="tpcc79acd9_1a48_4db3_b182_7088d30a8ca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tpcc79acd9_1a48_4db3_b182_7088d30a8ca1.emf"/>
                  <pic:cNvPicPr preferRelativeResize="0"/>
                </pic:nvPicPr>
                <pic:blipFill>
                  <a:blip r:embed="ImageId2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郑菜油001合约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8" name="tp64ca9518_644b_422b_bc4b_b1272116845d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tp64ca9518_644b_422b_bc4b_b1272116845d.emf"/>
                  <pic:cNvPicPr preferRelativeResize="0"/>
                </pic:nvPicPr>
                <pic:blipFill>
                  <a:blip r:embed="ImageId2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沪天胶0201合约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9" name="tp37d555bd_30fb_4342_9496_e7c94d0298f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tp37d555bd_30fb_4342_9496_e7c94d0298f0.emf"/>
                  <pic:cNvPicPr preferRelativeResize="0"/>
                </pic:nvPicPr>
                <pic:blipFill>
                  <a:blip r:embed="ImageId2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郑硅铁001合约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0" name="tpcfa4f296_6f69_42cc_8986_8f2bc1ea322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tpcfa4f296_6f69_42cc_8986_8f2bc1ea3222.emf"/>
                  <pic:cNvPicPr preferRelativeResize="0"/>
                </pic:nvPicPr>
                <pic:blipFill>
                  <a:blip r:embed="ImageId3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郑锰硅001合约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1" name="tpfddcb17c_d73d_42f5_89d9_17360ee8714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tpfddcb17c_d73d_42f5_89d9_17360ee8714b.emf"/>
                  <pic:cNvPicPr preferRelativeResize="0"/>
                </pic:nvPicPr>
                <pic:blipFill>
                  <a:blip r:embed="ImageId3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沪锡1507合约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2" name="tpd5b87c61_2193_4c08_81f5_508d044f0b8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tpd5b87c61_2193_4c08_81f5_508d044f0b84.emf"/>
                  <pic:cNvPicPr preferRelativeResize="0"/>
                </pic:nvPicPr>
                <pic:blipFill>
                  <a:blip r:embed="ImageId3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郑白糖001合约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3" name="tp1a75d6d7_79c9_4eb0_ae7c_26746f54970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tp1a75d6d7_79c9_4eb0_ae7c_26746f54970a.emf"/>
                  <pic:cNvPicPr preferRelativeResize="0"/>
                </pic:nvPicPr>
                <pic:blipFill>
                  <a:blip r:embed="ImageId3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郑精对苯二甲酸001合约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4" name="tpc89d2b7a_99de_4140_babd_eb19a3ab2a2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tpc89d2b7a_99de_4140_babd_eb19a3ab2a25.emf"/>
                  <pic:cNvPicPr preferRelativeResize="0"/>
                </pic:nvPicPr>
                <pic:blipFill>
                  <a:blip r:embed="ImageId3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连聚氯乙烯0909合约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5" name="tp02379d78_7768_459f_bd59_9c53f581c62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tp02379d78_7768_459f_bd59_9c53f581c629.emf"/>
                  <pic:cNvPicPr preferRelativeResize="0"/>
                </pic:nvPicPr>
                <pic:blipFill>
                  <a:blip r:embed="ImageId3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郑强麦001合约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6" name="tp4bf1e9a5_4ad3_40ce_972b_13f5be36d9c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tp4bf1e9a5_4ad3_40ce_972b_13f5be36d9c3.emf"/>
                  <pic:cNvPicPr preferRelativeResize="0"/>
                </pic:nvPicPr>
                <pic:blipFill>
                  <a:blip r:embed="ImageId3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沪线材0909合约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7" name="tp7933a45c_21d5_45bb_94b5_b52301b73a53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tp7933a45c_21d5_45bb_94b5_b52301b73a53.emf"/>
                  <pic:cNvPicPr preferRelativeResize="0"/>
                </pic:nvPicPr>
                <pic:blipFill>
                  <a:blip r:embed="ImageId3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郑强麦001合约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8" name="tpa3a8c15d_d70a_4042_8f81_f8484f30257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tpa3a8c15d_d70a_4042_8f81_f8484f302577.emf"/>
                  <pic:cNvPicPr preferRelativeResize="0"/>
                </pic:nvPicPr>
                <pic:blipFill>
                  <a:blip r:embed="ImageId3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郑硬麦001合约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9" name="tp40439ec6_921a_4091_b52c_22d7264b2d3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tp40439ec6_921a_4091_b52c_22d7264b2d31.emf"/>
                  <pic:cNvPicPr preferRelativeResize="0"/>
                </pic:nvPicPr>
                <pic:blipFill>
                  <a:blip r:embed="ImageId3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连豆油0603合约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0" name="tp0d5228a4_e836_4da5_b37c_556e271766f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tp0d5228a4_e836_4da5_b37c_556e271766f4.emf"/>
                  <pic:cNvPicPr preferRelativeResize="0"/>
                </pic:nvPicPr>
                <pic:blipFill>
                  <a:blip r:embed="ImageId4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郑动力煤001合约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1" name="tpcffaedd9_103e_4cd3_acad_0f8812e3124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tpcffaedd9_103e_4cd3_acad_0f8812e31241.emf"/>
                  <pic:cNvPicPr preferRelativeResize="0"/>
                </pic:nvPicPr>
                <pic:blipFill>
                  <a:blip r:embed="ImageId4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沪锌0707合约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2" name="tp53830130_5347_43c7_a8af_f3f7e9ada8a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tp53830130_5347_43c7_a8af_f3f7e9ada8a9.emf"/>
                  <pic:cNvPicPr preferRelativeResize="0"/>
                </pic:nvPicPr>
                <pic:blipFill>
                  <a:blip r:embed="ImageId4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10" Target="media/image10.emf" Type="http://schemas.openxmlformats.org/officeDocument/2006/relationships/image"/><Relationship Id="ImageId11" Target="media/image11.emf" Type="http://schemas.openxmlformats.org/officeDocument/2006/relationships/image"/><Relationship Id="ImageId12" Target="media/image12.emf" Type="http://schemas.openxmlformats.org/officeDocument/2006/relationships/image"/><Relationship Id="ImageId13" Target="media/image13.emf" Type="http://schemas.openxmlformats.org/officeDocument/2006/relationships/image"/><Relationship Id="ImageId14" Target="media/image14.emf" Type="http://schemas.openxmlformats.org/officeDocument/2006/relationships/image"/><Relationship Id="ImageId15" Target="media/image15.emf" Type="http://schemas.openxmlformats.org/officeDocument/2006/relationships/image"/><Relationship Id="ImageId16" Target="media/image16.emf" Type="http://schemas.openxmlformats.org/officeDocument/2006/relationships/image"/><Relationship Id="ImageId17" Target="media/image17.emf" Type="http://schemas.openxmlformats.org/officeDocument/2006/relationships/image"/><Relationship Id="ImageId18" Target="media/image18.emf" Type="http://schemas.openxmlformats.org/officeDocument/2006/relationships/image"/><Relationship Id="ImageId19" Target="media/image19.emf" Type="http://schemas.openxmlformats.org/officeDocument/2006/relationships/image"/><Relationship Id="ImageId2" Target="media/image2.emf" Type="http://schemas.openxmlformats.org/officeDocument/2006/relationships/image"/><Relationship Id="ImageId20" Target="media/image20.emf" Type="http://schemas.openxmlformats.org/officeDocument/2006/relationships/image"/><Relationship Id="ImageId21" Target="media/image21.emf" Type="http://schemas.openxmlformats.org/officeDocument/2006/relationships/image"/><Relationship Id="ImageId22" Target="media/image22.emf" Type="http://schemas.openxmlformats.org/officeDocument/2006/relationships/image"/><Relationship Id="ImageId23" Target="media/image23.emf" Type="http://schemas.openxmlformats.org/officeDocument/2006/relationships/image"/><Relationship Id="ImageId24" Target="media/image24.emf" Type="http://schemas.openxmlformats.org/officeDocument/2006/relationships/image"/><Relationship Id="ImageId25" Target="media/image25.emf" Type="http://schemas.openxmlformats.org/officeDocument/2006/relationships/image"/><Relationship Id="ImageId26" Target="media/image26.emf" Type="http://schemas.openxmlformats.org/officeDocument/2006/relationships/image"/><Relationship Id="ImageId27" Target="media/image27.emf" Type="http://schemas.openxmlformats.org/officeDocument/2006/relationships/image"/><Relationship Id="ImageId28" Target="media/image28.emf" Type="http://schemas.openxmlformats.org/officeDocument/2006/relationships/image"/><Relationship Id="ImageId29" Target="media/image29.emf" Type="http://schemas.openxmlformats.org/officeDocument/2006/relationships/image"/><Relationship Id="ImageId3" Target="media/image3.emf" Type="http://schemas.openxmlformats.org/officeDocument/2006/relationships/image"/><Relationship Id="ImageId30" Target="media/image30.emf" Type="http://schemas.openxmlformats.org/officeDocument/2006/relationships/image"/><Relationship Id="ImageId31" Target="media/image31.emf" Type="http://schemas.openxmlformats.org/officeDocument/2006/relationships/image"/><Relationship Id="ImageId32" Target="media/image32.emf" Type="http://schemas.openxmlformats.org/officeDocument/2006/relationships/image"/><Relationship Id="ImageId33" Target="media/image33.emf" Type="http://schemas.openxmlformats.org/officeDocument/2006/relationships/image"/><Relationship Id="ImageId34" Target="media/image34.emf" Type="http://schemas.openxmlformats.org/officeDocument/2006/relationships/image"/><Relationship Id="ImageId35" Target="media/image35.emf" Type="http://schemas.openxmlformats.org/officeDocument/2006/relationships/image"/><Relationship Id="ImageId36" Target="media/image36.emf" Type="http://schemas.openxmlformats.org/officeDocument/2006/relationships/image"/><Relationship Id="ImageId37" Target="media/image37.emf" Type="http://schemas.openxmlformats.org/officeDocument/2006/relationships/image"/><Relationship Id="ImageId38" Target="media/image38.emf" Type="http://schemas.openxmlformats.org/officeDocument/2006/relationships/image"/><Relationship Id="ImageId39" Target="media/image39.emf" Type="http://schemas.openxmlformats.org/officeDocument/2006/relationships/image"/><Relationship Id="ImageId4" Target="media/image4.emf" Type="http://schemas.openxmlformats.org/officeDocument/2006/relationships/image"/><Relationship Id="ImageId40" Target="media/image40.emf" Type="http://schemas.openxmlformats.org/officeDocument/2006/relationships/image"/><Relationship Id="ImageId41" Target="media/image41.emf" Type="http://schemas.openxmlformats.org/officeDocument/2006/relationships/image"/><Relationship Id="ImageId42" Target="media/image42.emf" Type="http://schemas.openxmlformats.org/officeDocument/2006/relationships/image"/><Relationship Id="ImageId5" Target="media/image5.emf" Type="http://schemas.openxmlformats.org/officeDocument/2006/relationships/image"/><Relationship Id="ImageId6" Target="media/image6.emf" Type="http://schemas.openxmlformats.org/officeDocument/2006/relationships/image"/><Relationship Id="ImageId7" Target="media/image7.emf" Type="http://schemas.openxmlformats.org/officeDocument/2006/relationships/image"/><Relationship Id="ImageId8" Target="media/image8.emf" Type="http://schemas.openxmlformats.org/officeDocument/2006/relationships/image"/><Relationship Id="ImageId9" Target="media/image9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