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9815ac49_6bc3_46c4_8872_1a376c816ba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9815ac49_6bc3_46c4_8872_1a376c816ba8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e1b1f3d9_b275_4ff9_995f_aa57a4186a1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e1b1f3d9_b275_4ff9_995f_aa57a4186a10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ee497da9_70fd_4c44_a7c3_a5798684b14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ee497da9_70fd_4c44_a7c3_a5798684b141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37f14797_bc07_4fc7_984b_a9112af1219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37f14797_bc07_4fc7_984b_a9112af12198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f8fcbf5e_ec07_4730_8b9f_843e6134e21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f8fcbf5e_ec07_4730_8b9f_843e6134e21e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2166436c_b3b9_4943_96d3_06b4196d5d2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2166436c_b3b9_4943_96d3_06b4196d5d26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a36709cf_84c9_4f5e_8e91_ed8cff49c95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a36709cf_84c9_4f5e_8e91_ed8cff49c95f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77568762_ba1b_4d40_9688_a9e5a2e1009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77568762_ba1b_4d40_9688_a9e5a2e10099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5ea45cf2_a717_4c21_941d_35ea6a468e3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5ea45cf2_a717_4c21_941d_35ea6a468e3c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3c5e1cb0_1d9c_4342_8fc1_8667967e3f9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3c5e1cb0_1d9c_4342_8fc1_8667967e3f95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fed63778_5147_44a1_98c9_dbbdcc32681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fed63778_5147_44a1_98c9_dbbdcc326818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d56eeee3_fa46_4a52_b56b_d85337f54c5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d56eeee3_fa46_4a52_b56b_d85337f54c5c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3a4938e6_5646_48b7_9495_57e49752bbd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3a4938e6_5646_48b7_9495_57e49752bbd8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3ca48c5d_ac4a_46f5_b2e1_046f277404e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3ca48c5d_ac4a_46f5_b2e1_046f277404e5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6533afaa_6f12_4f39_9398_3a11a98f992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6533afaa_6f12_4f39_9398_3a11a98f9928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d34a9019_a6c9_4ad6_b979_981dfa91670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d34a9019_a6c9_4ad6_b979_981dfa91670a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34143da4_33fe_41bd_9b09_edd33f8cd3f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34143da4_33fe_41bd_9b09_edd33f8cd3fc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978058db_3e7c_4d25_baf5_d41b1938348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978058db_3e7c_4d25_baf5_d41b19383489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828ccfdf_b71d_4890_b56b_4c76de20b34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828ccfdf_b71d_4890_b56b_4c76de20b34b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5e859952_2750_4afb_9573_bf89d7ffb0a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5e859952_2750_4afb_9573_bf89d7ffb0a6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d5b730b8_6e41_45a6_beba_a03c4792333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d5b730b8_6e41_45a6_beba_a03c47923338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d75891fb_c8a0_48f4_9527_4880f0645e7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d75891fb_c8a0_48f4_9527_4880f0645e72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3e9987a4_9866_4a0c_aa17_f4c7073b8c9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3e9987a4_9866_4a0c_aa17_f4c7073b8c91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906f9839_fc39_49e4_ae9f_cf702c65307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906f9839_fc39_49e4_ae9f_cf702c653078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4e5c19fa_82dc_4fa3_8610_1d6a775b656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4e5c19fa_82dc_4fa3_8610_1d6a775b6564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ba5616f5_c7ed_4808_a576_ac62e702c4c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ba5616f5_c7ed_4808_a576_ac62e702c4c2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4ace24b4_a10c_418d_afc8_6a301ca9b3c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4ace24b4_a10c_418d_afc8_6a301ca9b3c5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529b7c04_1a4f_4f67_9ee2_7ae09654f5b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529b7c04_1a4f_4f67_9ee2_7ae09654f5b3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3e094e9f_cc7f_4313_bbff_94db862bd7a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3e094e9f_cc7f_4313_bbff_94db862bd7a0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3dafea40_23b7_4903_959c_7fa24d991dd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3dafea40_23b7_4903_959c_7fa24d991dde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1" name="tp238986c3_f93f_4450_bafe_8c53e56be91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tp238986c3_f93f_4450_bafe_8c53e56be91e.emf"/>
                  <pic:cNvPicPr preferRelativeResize="0"/>
                </pic:nvPicPr>
                <pic:blipFill>
                  <a:blip r:embed="ImageId3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2" name="tp1a615d28_3538_4e9c_824b_5217d7ffd3f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tp1a615d28_3538_4e9c_824b_5217d7ffd3fc.emf"/>
                  <pic:cNvPicPr preferRelativeResize="0"/>
                </pic:nvPicPr>
                <pic:blipFill>
                  <a:blip r:embed="ImageId3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3" name="tpad2c55a8_b218_4638_bacb_33f8c03a3db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tpad2c55a8_b218_4638_bacb_33f8c03a3dbf.emf"/>
                  <pic:cNvPicPr preferRelativeResize="0"/>
                </pic:nvPicPr>
                <pic:blipFill>
                  <a:blip r:embed="ImageId3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4" name="tp9c0470cb_7dfc_4477_acc2_57924d8844f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tp9c0470cb_7dfc_4477_acc2_57924d8844fe.emf"/>
                  <pic:cNvPicPr preferRelativeResize="0"/>
                </pic:nvPicPr>
                <pic:blipFill>
                  <a:blip r:embed="ImageId3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5" name="tpcde2929c_b186_4cb1_bb52_1dd0ac9bfa4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tpcde2929c_b186_4cb1_bb52_1dd0ac9bfa46.emf"/>
                  <pic:cNvPicPr preferRelativeResize="0"/>
                </pic:nvPicPr>
                <pic:blipFill>
                  <a:blip r:embed="ImageId3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6" name="tpe0e6225d_6883_448d_a80d_1c857f04444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tpe0e6225d_6883_448d_a80d_1c857f04444d.emf"/>
                  <pic:cNvPicPr preferRelativeResize="0"/>
                </pic:nvPicPr>
                <pic:blipFill>
                  <a:blip r:embed="ImageId3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7" name="tpcc0d205f_a30c_4b90_a555_96fea80577f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pcc0d205f_a30c_4b90_a555_96fea80577f8.emf"/>
                  <pic:cNvPicPr preferRelativeResize="0"/>
                </pic:nvPicPr>
                <pic:blipFill>
                  <a:blip r:embed="ImageId3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8" name="tp23ffc1ab_c50d_4f0f_bbcb_71686957b9b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tp23ffc1ab_c50d_4f0f_bbcb_71686957b9b7.emf"/>
                  <pic:cNvPicPr preferRelativeResize="0"/>
                </pic:nvPicPr>
                <pic:blipFill>
                  <a:blip r:embed="ImageId3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9" name="tp22e95f30_de2e_4ae9_b308_0c178f9330c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tp22e95f30_de2e_4ae9_b308_0c178f9330c9.emf"/>
                  <pic:cNvPicPr preferRelativeResize="0"/>
                </pic:nvPicPr>
                <pic:blipFill>
                  <a:blip r:embed="ImageId3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0" name="tpc6a84567_548b_4e22_8313_72c11ba9fe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tpc6a84567_548b_4e22_8313_72c11ba9feb6.emf"/>
                  <pic:cNvPicPr preferRelativeResize="0"/>
                </pic:nvPicPr>
                <pic:blipFill>
                  <a:blip r:embed="ImageId4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1" name="tpb531c8c7_81fc_4c77_a0ff_f87f4ad34cb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tpb531c8c7_81fc_4c77_a0ff_f87f4ad34cbf.emf"/>
                  <pic:cNvPicPr preferRelativeResize="0"/>
                </pic:nvPicPr>
                <pic:blipFill>
                  <a:blip r:embed="ImageId4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2" name="tpe3ba44a5_5865_4ea6_aaa0_1d5e66a2481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tpe3ba44a5_5865_4ea6_aaa0_1d5e66a2481e.emf"/>
                  <pic:cNvPicPr preferRelativeResize="0"/>
                </pic:nvPicPr>
                <pic:blipFill>
                  <a:blip r:embed="ImageId4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3" name="tp1e5daf08_655c_49b4_aa55_cd089cdde7d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tp1e5daf08_655c_49b4_aa55_cd089cdde7df.emf"/>
                  <pic:cNvPicPr preferRelativeResize="0"/>
                </pic:nvPicPr>
                <pic:blipFill>
                  <a:blip r:embed="ImageId4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4" name="tp60d48711_211c_4b87_b2d9_db38b6bc156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tp60d48711_211c_4b87_b2d9_db38b6bc1562.emf"/>
                  <pic:cNvPicPr preferRelativeResize="0"/>
                </pic:nvPicPr>
                <pic:blipFill>
                  <a:blip r:embed="ImageId4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5" name="tpc90c5d1b_173c_403d_8594_ea0d72a301a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tpc90c5d1b_173c_403d_8594_ea0d72a301a7.emf"/>
                  <pic:cNvPicPr preferRelativeResize="0"/>
                </pic:nvPicPr>
                <pic:blipFill>
                  <a:blip r:embed="ImageId4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6" name="tpfbe15a49_6c98_4b59_ad25_e20412dbcc3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tpfbe15a49_6c98_4b59_ad25_e20412dbcc35.emf"/>
                  <pic:cNvPicPr preferRelativeResize="0"/>
                </pic:nvPicPr>
                <pic:blipFill>
                  <a:blip r:embed="ImageId4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7" name="tp56ecfaa7_a36b_4c6d_bb38_07f390dfb8c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tp56ecfaa7_a36b_4c6d_bb38_07f390dfb8ce.emf"/>
                  <pic:cNvPicPr preferRelativeResize="0"/>
                </pic:nvPicPr>
                <pic:blipFill>
                  <a:blip r:embed="ImageId4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8" name="tp00f8808c_6e9a_4eb9_a456_f207e7d29f1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tp00f8808c_6e9a_4eb9_a456_f207e7d29f19.emf"/>
                  <pic:cNvPicPr preferRelativeResize="0"/>
                </pic:nvPicPr>
                <pic:blipFill>
                  <a:blip r:embed="ImageId4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9" name="tpb6371037_0809_4d38_852b_f7519cc6555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tpb6371037_0809_4d38_852b_f7519cc65553.emf"/>
                  <pic:cNvPicPr preferRelativeResize="0"/>
                </pic:nvPicPr>
                <pic:blipFill>
                  <a:blip r:embed="ImageId4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0" name="tp187c3974_050e_476d_a1a2_e2892d1d3d0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tp187c3974_050e_476d_a1a2_e2892d1d3d00.emf"/>
                  <pic:cNvPicPr preferRelativeResize="0"/>
                </pic:nvPicPr>
                <pic:blipFill>
                  <a:blip r:embed="ImageId5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1" name="tp09da588b_428c_44b3_9090_b07313d994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tp09da588b_428c_44b3_9090_b07313d994b6.emf"/>
                  <pic:cNvPicPr preferRelativeResize="0"/>
                </pic:nvPicPr>
                <pic:blipFill>
                  <a:blip r:embed="ImageId5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2" name="tp6aadb7b2_25f7_4a36_a393_efa92027eb8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tp6aadb7b2_25f7_4a36_a393_efa92027eb80.emf"/>
                  <pic:cNvPicPr preferRelativeResize="0"/>
                </pic:nvPicPr>
                <pic:blipFill>
                  <a:blip r:embed="ImageId5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3" name="tp7f622a68_acc9_4880_bec5_353c35df61a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tp7f622a68_acc9_4880_bec5_353c35df61a9.emf"/>
                  <pic:cNvPicPr preferRelativeResize="0"/>
                </pic:nvPicPr>
                <pic:blipFill>
                  <a:blip r:embed="ImageId5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4" name="tpbbc1ab55_2270_4903_9350_b3cbfdf8315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tpbbc1ab55_2270_4903_9350_b3cbfdf83150.emf"/>
                  <pic:cNvPicPr preferRelativeResize="0"/>
                </pic:nvPicPr>
                <pic:blipFill>
                  <a:blip r:embed="ImageId5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5" name="tp7a7972ea_69d1_4fe0_be1f_0b8d6c65713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tp7a7972ea_69d1_4fe0_be1f_0b8d6c657132.emf"/>
                  <pic:cNvPicPr preferRelativeResize="0"/>
                </pic:nvPicPr>
                <pic:blipFill>
                  <a:blip r:embed="ImageId5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6" name="tp90de8cd5_49f3_4c03_a80f_ded51c61423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tp90de8cd5_49f3_4c03_a80f_ded51c614232.emf"/>
                  <pic:cNvPicPr preferRelativeResize="0"/>
                </pic:nvPicPr>
                <pic:blipFill>
                  <a:blip r:embed="ImageId5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7" name="tp1680c5d8_add3_489a_a628_4ec0a09ecd7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tp1680c5d8_add3_489a_a628_4ec0a09ecd7d.emf"/>
                  <pic:cNvPicPr preferRelativeResize="0"/>
                </pic:nvPicPr>
                <pic:blipFill>
                  <a:blip r:embed="ImageId5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8" name="tp492a0d91_d3c9_4908_9353_1bce85d7061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tp492a0d91_d3c9_4908_9353_1bce85d7061d.emf"/>
                  <pic:cNvPicPr preferRelativeResize="0"/>
                </pic:nvPicPr>
                <pic:blipFill>
                  <a:blip r:embed="ImageId5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9" name="tp36467c67_07fc_4887_97e2_248bb8f6b68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tp36467c67_07fc_4887_97e2_248bb8f6b68e.emf"/>
                  <pic:cNvPicPr preferRelativeResize="0"/>
                </pic:nvPicPr>
                <pic:blipFill>
                  <a:blip r:embed="ImageId5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0" name="tpa07c22e0_c18a_4937_b8e0_ed622fa5463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tpa07c22e0_c18a_4937_b8e0_ed622fa54639.emf"/>
                  <pic:cNvPicPr preferRelativeResize="0"/>
                </pic:nvPicPr>
                <pic:blipFill>
                  <a:blip r:embed="ImageId6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1" name="tpdbf41747_1c27_497a_93ed_6474d6fca7d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tpdbf41747_1c27_497a_93ed_6474d6fca7d5.emf"/>
                  <pic:cNvPicPr preferRelativeResize="0"/>
                </pic:nvPicPr>
                <pic:blipFill>
                  <a:blip r:embed="ImageId6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2" name="tpaf1eb7e9_53eb_4f43_a463_67e97b565fd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tpaf1eb7e9_53eb_4f43_a463_67e97b565fde.emf"/>
                  <pic:cNvPicPr preferRelativeResize="0"/>
                </pic:nvPicPr>
                <pic:blipFill>
                  <a:blip r:embed="ImageId6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3" name="tpf85828b7_e3da_4ed5_a98d_af24c69e41c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tpf85828b7_e3da_4ed5_a98d_af24c69e41cd.emf"/>
                  <pic:cNvPicPr preferRelativeResize="0"/>
                </pic:nvPicPr>
                <pic:blipFill>
                  <a:blip r:embed="ImageId6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31" Target="media/image31.emf" Type="http://schemas.openxmlformats.org/officeDocument/2006/relationships/image"/><Relationship Id="ImageId32" Target="media/image32.emf" Type="http://schemas.openxmlformats.org/officeDocument/2006/relationships/image"/><Relationship Id="ImageId33" Target="media/image33.emf" Type="http://schemas.openxmlformats.org/officeDocument/2006/relationships/image"/><Relationship Id="ImageId34" Target="media/image34.emf" Type="http://schemas.openxmlformats.org/officeDocument/2006/relationships/image"/><Relationship Id="ImageId35" Target="media/image35.emf" Type="http://schemas.openxmlformats.org/officeDocument/2006/relationships/image"/><Relationship Id="ImageId36" Target="media/image36.emf" Type="http://schemas.openxmlformats.org/officeDocument/2006/relationships/image"/><Relationship Id="ImageId37" Target="media/image37.emf" Type="http://schemas.openxmlformats.org/officeDocument/2006/relationships/image"/><Relationship Id="ImageId38" Target="media/image38.emf" Type="http://schemas.openxmlformats.org/officeDocument/2006/relationships/image"/><Relationship Id="ImageId39" Target="media/image39.emf" Type="http://schemas.openxmlformats.org/officeDocument/2006/relationships/image"/><Relationship Id="ImageId4" Target="media/image4.emf" Type="http://schemas.openxmlformats.org/officeDocument/2006/relationships/image"/><Relationship Id="ImageId40" Target="media/image40.emf" Type="http://schemas.openxmlformats.org/officeDocument/2006/relationships/image"/><Relationship Id="ImageId41" Target="media/image41.emf" Type="http://schemas.openxmlformats.org/officeDocument/2006/relationships/image"/><Relationship Id="ImageId42" Target="media/image42.emf" Type="http://schemas.openxmlformats.org/officeDocument/2006/relationships/image"/><Relationship Id="ImageId43" Target="media/image43.emf" Type="http://schemas.openxmlformats.org/officeDocument/2006/relationships/image"/><Relationship Id="ImageId44" Target="media/image44.emf" Type="http://schemas.openxmlformats.org/officeDocument/2006/relationships/image"/><Relationship Id="ImageId45" Target="media/image45.emf" Type="http://schemas.openxmlformats.org/officeDocument/2006/relationships/image"/><Relationship Id="ImageId46" Target="media/image46.emf" Type="http://schemas.openxmlformats.org/officeDocument/2006/relationships/image"/><Relationship Id="ImageId47" Target="media/image47.emf" Type="http://schemas.openxmlformats.org/officeDocument/2006/relationships/image"/><Relationship Id="ImageId48" Target="media/image48.emf" Type="http://schemas.openxmlformats.org/officeDocument/2006/relationships/image"/><Relationship Id="ImageId49" Target="media/image49.emf" Type="http://schemas.openxmlformats.org/officeDocument/2006/relationships/image"/><Relationship Id="ImageId5" Target="media/image5.emf" Type="http://schemas.openxmlformats.org/officeDocument/2006/relationships/image"/><Relationship Id="ImageId50" Target="media/image50.emf" Type="http://schemas.openxmlformats.org/officeDocument/2006/relationships/image"/><Relationship Id="ImageId51" Target="media/image51.emf" Type="http://schemas.openxmlformats.org/officeDocument/2006/relationships/image"/><Relationship Id="ImageId52" Target="media/image52.emf" Type="http://schemas.openxmlformats.org/officeDocument/2006/relationships/image"/><Relationship Id="ImageId53" Target="media/image53.emf" Type="http://schemas.openxmlformats.org/officeDocument/2006/relationships/image"/><Relationship Id="ImageId54" Target="media/image54.emf" Type="http://schemas.openxmlformats.org/officeDocument/2006/relationships/image"/><Relationship Id="ImageId55" Target="media/image55.emf" Type="http://schemas.openxmlformats.org/officeDocument/2006/relationships/image"/><Relationship Id="ImageId56" Target="media/image56.emf" Type="http://schemas.openxmlformats.org/officeDocument/2006/relationships/image"/><Relationship Id="ImageId57" Target="media/image57.emf" Type="http://schemas.openxmlformats.org/officeDocument/2006/relationships/image"/><Relationship Id="ImageId58" Target="media/image58.emf" Type="http://schemas.openxmlformats.org/officeDocument/2006/relationships/image"/><Relationship Id="ImageId59" Target="media/image59.emf" Type="http://schemas.openxmlformats.org/officeDocument/2006/relationships/image"/><Relationship Id="ImageId6" Target="media/image6.emf" Type="http://schemas.openxmlformats.org/officeDocument/2006/relationships/image"/><Relationship Id="ImageId60" Target="media/image60.emf" Type="http://schemas.openxmlformats.org/officeDocument/2006/relationships/image"/><Relationship Id="ImageId61" Target="media/image61.emf" Type="http://schemas.openxmlformats.org/officeDocument/2006/relationships/image"/><Relationship Id="ImageId62" Target="media/image62.emf" Type="http://schemas.openxmlformats.org/officeDocument/2006/relationships/image"/><Relationship Id="ImageId63" Target="media/image63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