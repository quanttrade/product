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abcd5cc4_15c3_4655_889d_a3288e50c9a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abcd5cc4_15c3_4655_889d_a3288e50c9a9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6820b88d_0f5b_418c_aba4_ff4f3637744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6820b88d_0f5b_418c_aba4_ff4f36377444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0cbdec95_2c01_4327_b355_fdb56fe35ea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0cbdec95_2c01_4327_b355_fdb56fe35ea7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ba237fff_c63d_4cf1_bf3d_db5b064f6ea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ba237fff_c63d_4cf1_bf3d_db5b064f6eae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02bdf88b_71e9_42e5_b16d_de96ad9e34c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02bdf88b_71e9_42e5_b16d_de96ad9e34ce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fcb90a7e_d514_444b_b6fd_f2d3b7ec10d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fcb90a7e_d514_444b_b6fd_f2d3b7ec10d3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ce14551e_04a4_451b_814b_05233f173e2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ce14551e_04a4_451b_814b_05233f173e2c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f63f692e_c80a_4d0d_ac4c_946cd4b317e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f63f692e_c80a_4d0d_ac4c_946cd4b317ed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5c3650f7_c6ec_48f2_866c_a0987b0d5da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5c3650f7_c6ec_48f2_866c_a0987b0d5da1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5b896e4c_eede_4a65_9dbb_1eaa3decb85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5b896e4c_eede_4a65_9dbb_1eaa3decb854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dc9c3b09_af08_48cf_98b4_8c235e5587d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dc9c3b09_af08_48cf_98b4_8c235e5587d6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97c10acc_260b_41dc_9baf_59d1fcb7a45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97c10acc_260b_41dc_9baf_59d1fcb7a456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db078e6e_1ea2_432d_9c03_e8b9b9feb80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db078e6e_1ea2_432d_9c03_e8b9b9feb80d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7992738e_621f_41c3_b330_c4b87983f2d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7992738e_621f_41c3_b330_c4b87983f2d8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2f82c963_56ff_4c76_91a1_deecc165e24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2f82c963_56ff_4c76_91a1_deecc165e245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c59a22c7_619e_4a6a_afa5_0fb446b8c5b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c59a22c7_619e_4a6a_afa5_0fb446b8c5ba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7f81c173_c9ec_4109_b3e7_f0f9876820b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7f81c173_c9ec_4109_b3e7_f0f9876820b2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0389cbcb_06ee_4a94_a2ba_c9563373260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0389cbcb_06ee_4a94_a2ba_c95633732608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e31b4aad_afd7_49d3_9eb3_599f6db7b89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e31b4aad_afd7_49d3_9eb3_599f6db7b890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d30a4e2c_4957_49cf_932b_576f7d9b4d7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d30a4e2c_4957_49cf_932b_576f7d9b4d71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102c17a7_5718_48f8_af84_d613d2061bf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102c17a7_5718_48f8_af84_d613d2061bf9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6ffee90b_f615_4a4b_b8e4_44eb93e989d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6ffee90b_f615_4a4b_b8e4_44eb93e989de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de40822c_dd27_47e2_bda7_ae07ca3a09c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de40822c_dd27_47e2_bda7_ae07ca3a09c3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711841af_6245_4949_ae08_7dfb164bf34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711841af_6245_4949_ae08_7dfb164bf34a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1fdaa3a2_29f5_4800_aae6_efe9ebb82e9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1fdaa3a2_29f5_4800_aae6_efe9ebb82e92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1936d51b_5db2_4162_b395_52cc812bfc9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1936d51b_5db2_4162_b395_52cc812bfc92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e3508ebe_580e_4e75_82f5_c1566662a45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e3508ebe_580e_4e75_82f5_c1566662a456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dc33b2d1_7c73_459d_b67c_adb1fbf078a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dc33b2d1_7c73_459d_b67c_adb1fbf078ae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64ec0789_2111_4a84_9f76_31ec3e381d6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64ec0789_2111_4a84_9f76_31ec3e381d61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5786b765_1189_4e64_8f15_5311c0cda3a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5786b765_1189_4e64_8f15_5311c0cda3aa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1" name="tpd561b99e_0fe1_429a_87ca_dceb0874c74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tpd561b99e_0fe1_429a_87ca_dceb0874c741.emf"/>
                  <pic:cNvPicPr preferRelativeResize="0"/>
                </pic:nvPicPr>
                <pic:blipFill>
                  <a:blip r:embed="ImageId3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2" name="tp0926e1d3_406d_44cf_b1d5_2a278378e71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tp0926e1d3_406d_44cf_b1d5_2a278378e71b.emf"/>
                  <pic:cNvPicPr preferRelativeResize="0"/>
                </pic:nvPicPr>
                <pic:blipFill>
                  <a:blip r:embed="ImageId3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3" name="tpdc7fbca3_84d1_44e1_8e14_536591aa01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tpdc7fbca3_84d1_44e1_8e14_536591aa016a.emf"/>
                  <pic:cNvPicPr preferRelativeResize="0"/>
                </pic:nvPicPr>
                <pic:blipFill>
                  <a:blip r:embed="ImageId3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4" name="tp779e1be5_e203_41ad_9110_a9c9b22215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tp779e1be5_e203_41ad_9110_a9c9b22215b6.emf"/>
                  <pic:cNvPicPr preferRelativeResize="0"/>
                </pic:nvPicPr>
                <pic:blipFill>
                  <a:blip r:embed="ImageId3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5" name="tpa45ae3eb_def5_4341_8f75_31c5f3f11f4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tpa45ae3eb_def5_4341_8f75_31c5f3f11f4f.emf"/>
                  <pic:cNvPicPr preferRelativeResize="0"/>
                </pic:nvPicPr>
                <pic:blipFill>
                  <a:blip r:embed="ImageId3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6" name="tpc2bd66b6_c6e0_4708_8428_125b61d68e3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tpc2bd66b6_c6e0_4708_8428_125b61d68e35.emf"/>
                  <pic:cNvPicPr preferRelativeResize="0"/>
                </pic:nvPicPr>
                <pic:blipFill>
                  <a:blip r:embed="ImageId3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7" name="tpb493f245_f514_4b8f_8dce_87774c9e057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pb493f245_f514_4b8f_8dce_87774c9e0576.emf"/>
                  <pic:cNvPicPr preferRelativeResize="0"/>
                </pic:nvPicPr>
                <pic:blipFill>
                  <a:blip r:embed="ImageId3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8" name="tpd2bb8533_e835_4ff3_ab91_593fd6d8cc0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tpd2bb8533_e835_4ff3_ab91_593fd6d8cc04.emf"/>
                  <pic:cNvPicPr preferRelativeResize="0"/>
                </pic:nvPicPr>
                <pic:blipFill>
                  <a:blip r:embed="ImageId3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9" name="tpebfd5159_4eae_4a5f_abf1_24311410109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tpebfd5159_4eae_4a5f_abf1_243114101091.emf"/>
                  <pic:cNvPicPr preferRelativeResize="0"/>
                </pic:nvPicPr>
                <pic:blipFill>
                  <a:blip r:embed="ImageId3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0" name="tpf8e0b1ba_22af_4214_bf43_71bc5a6bd50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tpf8e0b1ba_22af_4214_bf43_71bc5a6bd505.emf"/>
                  <pic:cNvPicPr preferRelativeResize="0"/>
                </pic:nvPicPr>
                <pic:blipFill>
                  <a:blip r:embed="ImageId4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1" name="tpe6425271_09ee_4dfe_ba35_5843c4408fa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tpe6425271_09ee_4dfe_ba35_5843c4408fa4.emf"/>
                  <pic:cNvPicPr preferRelativeResize="0"/>
                </pic:nvPicPr>
                <pic:blipFill>
                  <a:blip r:embed="ImageId4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2" name="tp060fa3e2_d4c7_4164_a9d7_19a4e03dd12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tp060fa3e2_d4c7_4164_a9d7_19a4e03dd12f.emf"/>
                  <pic:cNvPicPr preferRelativeResize="0"/>
                </pic:nvPicPr>
                <pic:blipFill>
                  <a:blip r:embed="ImageId4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3" name="tp28839ad1_d330_4b50_8965_e8f8f2da39e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tp28839ad1_d330_4b50_8965_e8f8f2da39e7.emf"/>
                  <pic:cNvPicPr preferRelativeResize="0"/>
                </pic:nvPicPr>
                <pic:blipFill>
                  <a:blip r:embed="ImageId4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4" name="tp458edae6_7cb0_47e2_8469_b8341876bfd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tp458edae6_7cb0_47e2_8469_b8341876bfdf.emf"/>
                  <pic:cNvPicPr preferRelativeResize="0"/>
                </pic:nvPicPr>
                <pic:blipFill>
                  <a:blip r:embed="ImageId4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5" name="tpffb724a0_9edf_4376_8738_06a685d343d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tpffb724a0_9edf_4376_8738_06a685d343d5.emf"/>
                  <pic:cNvPicPr preferRelativeResize="0"/>
                </pic:nvPicPr>
                <pic:blipFill>
                  <a:blip r:embed="ImageId4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6" name="tp86dcd105_4ccd_43aa_9ef6_b2138611a1f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tp86dcd105_4ccd_43aa_9ef6_b2138611a1f9.emf"/>
                  <pic:cNvPicPr preferRelativeResize="0"/>
                </pic:nvPicPr>
                <pic:blipFill>
                  <a:blip r:embed="ImageId4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7" name="tp7097fdaa_004b_47a8_aa3d_1b8094db15e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tp7097fdaa_004b_47a8_aa3d_1b8094db15e3.emf"/>
                  <pic:cNvPicPr preferRelativeResize="0"/>
                </pic:nvPicPr>
                <pic:blipFill>
                  <a:blip r:embed="ImageId4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8" name="tp7d438ead_8df0_4bd6_8528_9a014d08f2a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tp7d438ead_8df0_4bd6_8528_9a014d08f2a7.emf"/>
                  <pic:cNvPicPr preferRelativeResize="0"/>
                </pic:nvPicPr>
                <pic:blipFill>
                  <a:blip r:embed="ImageId4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9" name="tp97c38130_4fd5_48b6_9a29_6bc154d5f99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tp97c38130_4fd5_48b6_9a29_6bc154d5f998.emf"/>
                  <pic:cNvPicPr preferRelativeResize="0"/>
                </pic:nvPicPr>
                <pic:blipFill>
                  <a:blip r:embed="ImageId4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0" name="tpf0984bec_e2d0_41de_903e_466ab8632de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tpf0984bec_e2d0_41de_903e_466ab8632deb.emf"/>
                  <pic:cNvPicPr preferRelativeResize="0"/>
                </pic:nvPicPr>
                <pic:blipFill>
                  <a:blip r:embed="ImageId5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1" name="tpf9a9597e_bbf2_49a9_92da_8152e40fcb9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tpf9a9597e_bbf2_49a9_92da_8152e40fcb9c.emf"/>
                  <pic:cNvPicPr preferRelativeResize="0"/>
                </pic:nvPicPr>
                <pic:blipFill>
                  <a:blip r:embed="ImageId5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2" name="tp8e439fb5_cdcc_4f4f_89f8_cd116c2e66d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tp8e439fb5_cdcc_4f4f_89f8_cd116c2e66da.emf"/>
                  <pic:cNvPicPr preferRelativeResize="0"/>
                </pic:nvPicPr>
                <pic:blipFill>
                  <a:blip r:embed="ImageId5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3" name="tp903afca4_47ea_4156_8fb3_d18845ef41d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tp903afca4_47ea_4156_8fb3_d18845ef41d0.emf"/>
                  <pic:cNvPicPr preferRelativeResize="0"/>
                </pic:nvPicPr>
                <pic:blipFill>
                  <a:blip r:embed="ImageId5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4" name="tpd417b8cd_a419_441b_b79e_65a9f62a133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tpd417b8cd_a419_441b_b79e_65a9f62a1337.emf"/>
                  <pic:cNvPicPr preferRelativeResize="0"/>
                </pic:nvPicPr>
                <pic:blipFill>
                  <a:blip r:embed="ImageId5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5" name="tpcdcebbb3_acda_4e68_aad0_d7662287410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tpcdcebbb3_acda_4e68_aad0_d76622874109.emf"/>
                  <pic:cNvPicPr preferRelativeResize="0"/>
                </pic:nvPicPr>
                <pic:blipFill>
                  <a:blip r:embed="ImageId5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6" name="tp46d119db_471f_4073_b395_1f3f3176a0d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tp46d119db_471f_4073_b395_1f3f3176a0d9.emf"/>
                  <pic:cNvPicPr preferRelativeResize="0"/>
                </pic:nvPicPr>
                <pic:blipFill>
                  <a:blip r:embed="ImageId5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7" name="tp9aefd2d4_161b_4c56_a842_67562de7bad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tp9aefd2d4_161b_4c56_a842_67562de7badc.emf"/>
                  <pic:cNvPicPr preferRelativeResize="0"/>
                </pic:nvPicPr>
                <pic:blipFill>
                  <a:blip r:embed="ImageId5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8" name="tp7397e1e0_3f72_431f_96bf_f4ee6dcd92ec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tp7397e1e0_3f72_431f_96bf_f4ee6dcd92ec.emf"/>
                  <pic:cNvPicPr preferRelativeResize="0"/>
                </pic:nvPicPr>
                <pic:blipFill>
                  <a:blip r:embed="ImageId5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9" name="tp3daa8ecb_a3c6_42c6_a7d8_7db931dc178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tp3daa8ecb_a3c6_42c6_a7d8_7db931dc178d.emf"/>
                  <pic:cNvPicPr preferRelativeResize="0"/>
                </pic:nvPicPr>
                <pic:blipFill>
                  <a:blip r:embed="ImageId5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0" name="tpabf0edfc_c9e4_44a0_b600_477414521ec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tpabf0edfc_c9e4_44a0_b600_477414521ecd.emf"/>
                  <pic:cNvPicPr preferRelativeResize="0"/>
                </pic:nvPicPr>
                <pic:blipFill>
                  <a:blip r:embed="ImageId6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1" name="tpd1c76e56_45c6_4c56_942a_79e256f620d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tpd1c76e56_45c6_4c56_942a_79e256f620d9.emf"/>
                  <pic:cNvPicPr preferRelativeResize="0"/>
                </pic:nvPicPr>
                <pic:blipFill>
                  <a:blip r:embed="ImageId6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2" name="tp4bc5eb61_84ce_4417_aa5a_f9bb5b80085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tp4bc5eb61_84ce_4417_aa5a_f9bb5b800851.emf"/>
                  <pic:cNvPicPr preferRelativeResize="0"/>
                </pic:nvPicPr>
                <pic:blipFill>
                  <a:blip r:embed="ImageId6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3" name="tpfa0fa21a_bf4e_493e_8a0b_da0a3d050d4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tpfa0fa21a_bf4e_493e_8a0b_da0a3d050d49.emf"/>
                  <pic:cNvPicPr preferRelativeResize="0"/>
                </pic:nvPicPr>
                <pic:blipFill>
                  <a:blip r:embed="ImageId6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4" name="tp7921c882_c2c7_4d87_a523_309679e9c72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tp7921c882_c2c7_4d87_a523_309679e9c721.emf"/>
                  <pic:cNvPicPr preferRelativeResize="0"/>
                </pic:nvPicPr>
                <pic:blipFill>
                  <a:blip r:embed="ImageId6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5" name="tpa1d4918e_d7f8_4f23_a618_bbca136e148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tpa1d4918e_d7f8_4f23_a618_bbca136e1483.emf"/>
                  <pic:cNvPicPr preferRelativeResize="0"/>
                </pic:nvPicPr>
                <pic:blipFill>
                  <a:blip r:embed="ImageId6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6" name="tp33b6187e_29ad_4030_aa0d_9b43e66c35a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tp33b6187e_29ad_4030_aa0d_9b43e66c35a8.emf"/>
                  <pic:cNvPicPr preferRelativeResize="0"/>
                </pic:nvPicPr>
                <pic:blipFill>
                  <a:blip r:embed="ImageId6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7" name="tpfa4f66bd_267d_496c_9cff_86a684bc256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tpfa4f66bd_267d_496c_9cff_86a684bc2569.emf"/>
                  <pic:cNvPicPr preferRelativeResize="0"/>
                </pic:nvPicPr>
                <pic:blipFill>
                  <a:blip r:embed="ImageId6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8" name="tp98ff2d63_ee5a_4e86_976c_e5569857186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tp98ff2d63_ee5a_4e86_976c_e55698571864.emf"/>
                  <pic:cNvPicPr preferRelativeResize="0"/>
                </pic:nvPicPr>
                <pic:blipFill>
                  <a:blip r:embed="ImageId6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9" name="tp1471b0ae_9fc1_4809_b050_3b7cb6553e6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tp1471b0ae_9fc1_4809_b050_3b7cb6553e63.emf"/>
                  <pic:cNvPicPr preferRelativeResize="0"/>
                </pic:nvPicPr>
                <pic:blipFill>
                  <a:blip r:embed="ImageId6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31" Target="media/image31.emf" Type="http://schemas.openxmlformats.org/officeDocument/2006/relationships/image"/><Relationship Id="ImageId32" Target="media/image32.emf" Type="http://schemas.openxmlformats.org/officeDocument/2006/relationships/image"/><Relationship Id="ImageId33" Target="media/image33.emf" Type="http://schemas.openxmlformats.org/officeDocument/2006/relationships/image"/><Relationship Id="ImageId34" Target="media/image34.emf" Type="http://schemas.openxmlformats.org/officeDocument/2006/relationships/image"/><Relationship Id="ImageId35" Target="media/image35.emf" Type="http://schemas.openxmlformats.org/officeDocument/2006/relationships/image"/><Relationship Id="ImageId36" Target="media/image36.emf" Type="http://schemas.openxmlformats.org/officeDocument/2006/relationships/image"/><Relationship Id="ImageId37" Target="media/image37.emf" Type="http://schemas.openxmlformats.org/officeDocument/2006/relationships/image"/><Relationship Id="ImageId38" Target="media/image38.emf" Type="http://schemas.openxmlformats.org/officeDocument/2006/relationships/image"/><Relationship Id="ImageId39" Target="media/image39.emf" Type="http://schemas.openxmlformats.org/officeDocument/2006/relationships/image"/><Relationship Id="ImageId4" Target="media/image4.emf" Type="http://schemas.openxmlformats.org/officeDocument/2006/relationships/image"/><Relationship Id="ImageId40" Target="media/image40.emf" Type="http://schemas.openxmlformats.org/officeDocument/2006/relationships/image"/><Relationship Id="ImageId41" Target="media/image41.emf" Type="http://schemas.openxmlformats.org/officeDocument/2006/relationships/image"/><Relationship Id="ImageId42" Target="media/image42.emf" Type="http://schemas.openxmlformats.org/officeDocument/2006/relationships/image"/><Relationship Id="ImageId43" Target="media/image43.emf" Type="http://schemas.openxmlformats.org/officeDocument/2006/relationships/image"/><Relationship Id="ImageId44" Target="media/image44.emf" Type="http://schemas.openxmlformats.org/officeDocument/2006/relationships/image"/><Relationship Id="ImageId45" Target="media/image45.emf" Type="http://schemas.openxmlformats.org/officeDocument/2006/relationships/image"/><Relationship Id="ImageId46" Target="media/image46.emf" Type="http://schemas.openxmlformats.org/officeDocument/2006/relationships/image"/><Relationship Id="ImageId47" Target="media/image47.emf" Type="http://schemas.openxmlformats.org/officeDocument/2006/relationships/image"/><Relationship Id="ImageId48" Target="media/image48.emf" Type="http://schemas.openxmlformats.org/officeDocument/2006/relationships/image"/><Relationship Id="ImageId49" Target="media/image49.emf" Type="http://schemas.openxmlformats.org/officeDocument/2006/relationships/image"/><Relationship Id="ImageId5" Target="media/image5.emf" Type="http://schemas.openxmlformats.org/officeDocument/2006/relationships/image"/><Relationship Id="ImageId50" Target="media/image50.emf" Type="http://schemas.openxmlformats.org/officeDocument/2006/relationships/image"/><Relationship Id="ImageId51" Target="media/image51.emf" Type="http://schemas.openxmlformats.org/officeDocument/2006/relationships/image"/><Relationship Id="ImageId52" Target="media/image52.emf" Type="http://schemas.openxmlformats.org/officeDocument/2006/relationships/image"/><Relationship Id="ImageId53" Target="media/image53.emf" Type="http://schemas.openxmlformats.org/officeDocument/2006/relationships/image"/><Relationship Id="ImageId54" Target="media/image54.emf" Type="http://schemas.openxmlformats.org/officeDocument/2006/relationships/image"/><Relationship Id="ImageId55" Target="media/image55.emf" Type="http://schemas.openxmlformats.org/officeDocument/2006/relationships/image"/><Relationship Id="ImageId56" Target="media/image56.emf" Type="http://schemas.openxmlformats.org/officeDocument/2006/relationships/image"/><Relationship Id="ImageId57" Target="media/image57.emf" Type="http://schemas.openxmlformats.org/officeDocument/2006/relationships/image"/><Relationship Id="ImageId58" Target="media/image58.emf" Type="http://schemas.openxmlformats.org/officeDocument/2006/relationships/image"/><Relationship Id="ImageId59" Target="media/image59.emf" Type="http://schemas.openxmlformats.org/officeDocument/2006/relationships/image"/><Relationship Id="ImageId6" Target="media/image6.emf" Type="http://schemas.openxmlformats.org/officeDocument/2006/relationships/image"/><Relationship Id="ImageId60" Target="media/image60.emf" Type="http://schemas.openxmlformats.org/officeDocument/2006/relationships/image"/><Relationship Id="ImageId61" Target="media/image61.emf" Type="http://schemas.openxmlformats.org/officeDocument/2006/relationships/image"/><Relationship Id="ImageId62" Target="media/image62.emf" Type="http://schemas.openxmlformats.org/officeDocument/2006/relationships/image"/><Relationship Id="ImageId63" Target="media/image63.emf" Type="http://schemas.openxmlformats.org/officeDocument/2006/relationships/image"/><Relationship Id="ImageId64" Target="media/image64.emf" Type="http://schemas.openxmlformats.org/officeDocument/2006/relationships/image"/><Relationship Id="ImageId65" Target="media/image65.emf" Type="http://schemas.openxmlformats.org/officeDocument/2006/relationships/image"/><Relationship Id="ImageId66" Target="media/image66.emf" Type="http://schemas.openxmlformats.org/officeDocument/2006/relationships/image"/><Relationship Id="ImageId67" Target="media/image67.emf" Type="http://schemas.openxmlformats.org/officeDocument/2006/relationships/image"/><Relationship Id="ImageId68" Target="media/image68.emf" Type="http://schemas.openxmlformats.org/officeDocument/2006/relationships/image"/><Relationship Id="ImageId69" Target="media/image69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